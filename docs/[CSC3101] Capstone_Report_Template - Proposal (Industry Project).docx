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068371" w14:textId="546CE1CC" w:rsidR="00A2281F" w:rsidRPr="00A2281F" w:rsidRDefault="00A2281F" w:rsidP="00DD4044">
      <w:pPr>
        <w:pStyle w:val="Subtitle"/>
        <w:ind w:left="0"/>
      </w:pPr>
      <w:r>
        <w:rPr>
          <w:noProof/>
        </w:rPr>
        <w:drawing>
          <wp:inline distT="0" distB="0" distL="0" distR="0" wp14:anchorId="2E9E9F17" wp14:editId="33069353">
            <wp:extent cx="3292881" cy="593387"/>
            <wp:effectExtent l="0" t="0" r="0" b="3810"/>
            <wp:docPr id="3" name="Picture 3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graphical user interfac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1601" cy="67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150A" w14:textId="331A78B1" w:rsidR="00156246" w:rsidRPr="00DD4044" w:rsidRDefault="00156246" w:rsidP="00DD4044">
      <w:pPr>
        <w:pStyle w:val="Subtitle"/>
        <w:ind w:left="0"/>
        <w:rPr>
          <w:sz w:val="20"/>
          <w:szCs w:val="22"/>
        </w:rPr>
      </w:pPr>
      <w:r w:rsidRPr="00DD4044">
        <w:rPr>
          <w:sz w:val="20"/>
          <w:szCs w:val="22"/>
        </w:rPr>
        <w:t>Singapore Institute of Technology</w:t>
      </w:r>
      <w:r w:rsidR="00F7098B" w:rsidRPr="00DD4044">
        <w:rPr>
          <w:sz w:val="20"/>
          <w:szCs w:val="22"/>
        </w:rPr>
        <w:t xml:space="preserve"> </w:t>
      </w:r>
      <w:r w:rsidR="007C619B" w:rsidRPr="00DD4044">
        <w:rPr>
          <w:sz w:val="20"/>
          <w:szCs w:val="22"/>
        </w:rPr>
        <w:t>-</w:t>
      </w:r>
      <w:r w:rsidR="00F7098B" w:rsidRPr="00DD4044">
        <w:rPr>
          <w:sz w:val="20"/>
          <w:szCs w:val="22"/>
        </w:rPr>
        <w:t xml:space="preserve"> </w:t>
      </w:r>
      <w:r w:rsidR="007C619B" w:rsidRPr="00DD4044">
        <w:rPr>
          <w:sz w:val="20"/>
          <w:szCs w:val="22"/>
        </w:rPr>
        <w:t>University of Glasgow</w:t>
      </w:r>
      <w:r w:rsidR="00A53FC2" w:rsidRPr="00DD4044">
        <w:rPr>
          <w:sz w:val="20"/>
          <w:szCs w:val="22"/>
        </w:rPr>
        <w:br/>
      </w:r>
      <w:r w:rsidR="007C619B" w:rsidRPr="00DD4044">
        <w:rPr>
          <w:sz w:val="20"/>
          <w:szCs w:val="22"/>
        </w:rPr>
        <w:t xml:space="preserve">Joint </w:t>
      </w:r>
      <w:r w:rsidR="00474E6B" w:rsidRPr="00DD4044">
        <w:rPr>
          <w:sz w:val="20"/>
          <w:szCs w:val="22"/>
        </w:rPr>
        <w:t xml:space="preserve">Degree in </w:t>
      </w:r>
      <w:r w:rsidR="007C619B" w:rsidRPr="00DD4044">
        <w:rPr>
          <w:sz w:val="20"/>
          <w:szCs w:val="22"/>
        </w:rPr>
        <w:t>Comput</w:t>
      </w:r>
      <w:r w:rsidR="00474E6B" w:rsidRPr="00DD4044">
        <w:rPr>
          <w:sz w:val="20"/>
          <w:szCs w:val="22"/>
        </w:rPr>
        <w:t>ing</w:t>
      </w:r>
      <w:r w:rsidR="007C619B" w:rsidRPr="00DD4044">
        <w:rPr>
          <w:sz w:val="20"/>
          <w:szCs w:val="22"/>
        </w:rPr>
        <w:t xml:space="preserve"> Science Degree Programme</w:t>
      </w:r>
    </w:p>
    <w:p w14:paraId="4B7E719A" w14:textId="77777777" w:rsidR="007C619B" w:rsidRPr="008A5A6F" w:rsidRDefault="007C619B" w:rsidP="00DD4044">
      <w:pPr>
        <w:pStyle w:val="BodyText"/>
        <w:ind w:left="0"/>
        <w:jc w:val="center"/>
        <w:rPr>
          <w:b/>
          <w:sz w:val="24"/>
          <w:szCs w:val="24"/>
        </w:rPr>
      </w:pPr>
    </w:p>
    <w:p w14:paraId="3FBA8742" w14:textId="5F2C35F5" w:rsidR="00156246" w:rsidRPr="00046C9A" w:rsidRDefault="00BD5212" w:rsidP="00DD4044">
      <w:pPr>
        <w:pStyle w:val="Title"/>
        <w:ind w:left="0"/>
        <w:rPr>
          <w:b w:val="0"/>
          <w:bCs/>
          <w:sz w:val="22"/>
          <w:szCs w:val="22"/>
        </w:rPr>
      </w:pPr>
      <w:r w:rsidRPr="00046C9A">
        <w:rPr>
          <w:b w:val="0"/>
          <w:bCs/>
          <w:sz w:val="22"/>
          <w:szCs w:val="22"/>
        </w:rPr>
        <w:t>CSC3</w:t>
      </w:r>
      <w:r w:rsidR="00700326">
        <w:rPr>
          <w:b w:val="0"/>
          <w:bCs/>
          <w:sz w:val="22"/>
          <w:szCs w:val="22"/>
        </w:rPr>
        <w:t>1</w:t>
      </w:r>
      <w:r w:rsidR="00156246" w:rsidRPr="00046C9A">
        <w:rPr>
          <w:b w:val="0"/>
          <w:bCs/>
          <w:sz w:val="22"/>
          <w:szCs w:val="22"/>
        </w:rPr>
        <w:t>0</w:t>
      </w:r>
      <w:r w:rsidR="00962E49">
        <w:rPr>
          <w:b w:val="0"/>
          <w:bCs/>
          <w:sz w:val="22"/>
          <w:szCs w:val="22"/>
        </w:rPr>
        <w:t>1</w:t>
      </w:r>
      <w:r w:rsidR="00156246" w:rsidRPr="00046C9A">
        <w:rPr>
          <w:b w:val="0"/>
          <w:bCs/>
          <w:sz w:val="22"/>
          <w:szCs w:val="22"/>
        </w:rPr>
        <w:t xml:space="preserve"> </w:t>
      </w:r>
      <w:r w:rsidR="00962E49">
        <w:rPr>
          <w:b w:val="0"/>
          <w:bCs/>
          <w:sz w:val="22"/>
          <w:szCs w:val="22"/>
        </w:rPr>
        <w:t>Capstone Project</w:t>
      </w:r>
    </w:p>
    <w:p w14:paraId="1DB4C2AA" w14:textId="030B86F7" w:rsidR="00EC7350" w:rsidRDefault="00EC7350" w:rsidP="00D278CA">
      <w:pPr>
        <w:pStyle w:val="BodyText"/>
        <w:spacing w:line="360" w:lineRule="auto"/>
        <w:ind w:left="0"/>
      </w:pPr>
    </w:p>
    <w:p w14:paraId="72482B4B" w14:textId="16C4C8B2" w:rsidR="00310867" w:rsidRPr="00DD4044" w:rsidRDefault="00310867" w:rsidP="008A5A6F">
      <w:pPr>
        <w:pStyle w:val="BodyText"/>
        <w:ind w:left="0"/>
        <w:rPr>
          <w:sz w:val="20"/>
          <w:szCs w:val="20"/>
        </w:rPr>
      </w:pPr>
      <w:r w:rsidRPr="00DD4044">
        <w:rPr>
          <w:sz w:val="20"/>
          <w:szCs w:val="20"/>
        </w:rPr>
        <w:t xml:space="preserve">Please complete the following form and attach it </w:t>
      </w:r>
      <w:r w:rsidR="00475530">
        <w:rPr>
          <w:sz w:val="20"/>
          <w:szCs w:val="20"/>
        </w:rPr>
        <w:t>to the</w:t>
      </w:r>
      <w:r w:rsidRPr="00DD4044">
        <w:rPr>
          <w:sz w:val="20"/>
          <w:szCs w:val="20"/>
        </w:rPr>
        <w:t xml:space="preserve"> </w:t>
      </w:r>
      <w:r w:rsidR="00962E49" w:rsidRPr="00962E49">
        <w:rPr>
          <w:sz w:val="20"/>
          <w:szCs w:val="20"/>
        </w:rPr>
        <w:t xml:space="preserve">Capstone </w:t>
      </w:r>
      <w:r w:rsidRPr="00DD4044">
        <w:rPr>
          <w:sz w:val="20"/>
          <w:szCs w:val="20"/>
        </w:rPr>
        <w:t>Report submitted.</w:t>
      </w:r>
    </w:p>
    <w:p w14:paraId="4A7EFB50" w14:textId="77777777" w:rsidR="003004D3" w:rsidRPr="00DD4044" w:rsidRDefault="003004D3" w:rsidP="00EC7350">
      <w:pPr>
        <w:pStyle w:val="BodyText"/>
        <w:rPr>
          <w:sz w:val="20"/>
          <w:szCs w:val="20"/>
        </w:rPr>
      </w:pPr>
    </w:p>
    <w:p w14:paraId="3FEA9A97" w14:textId="77777777" w:rsidR="00795C1F" w:rsidRDefault="00795C1F" w:rsidP="007B545A">
      <w:pPr>
        <w:pStyle w:val="BodyText"/>
        <w:spacing w:line="276" w:lineRule="auto"/>
        <w:ind w:left="0"/>
        <w:jc w:val="left"/>
        <w:rPr>
          <w:b/>
          <w:sz w:val="20"/>
          <w:szCs w:val="20"/>
        </w:rPr>
      </w:pPr>
    </w:p>
    <w:p w14:paraId="0BBFE07F" w14:textId="7F7829DA" w:rsidR="00AE1164" w:rsidRPr="00DD4044" w:rsidRDefault="00962E49" w:rsidP="007B545A">
      <w:pPr>
        <w:pStyle w:val="BodyText"/>
        <w:spacing w:line="276" w:lineRule="auto"/>
        <w:ind w:left="0"/>
        <w:jc w:val="left"/>
        <w:rPr>
          <w:b/>
          <w:bCs/>
          <w:sz w:val="20"/>
          <w:szCs w:val="20"/>
        </w:rPr>
      </w:pPr>
      <w:r>
        <w:rPr>
          <w:b/>
          <w:sz w:val="20"/>
          <w:szCs w:val="20"/>
        </w:rPr>
        <w:t>Capstone</w:t>
      </w:r>
      <w:r w:rsidR="005C6A0E" w:rsidRPr="00DD4044">
        <w:rPr>
          <w:b/>
          <w:sz w:val="20"/>
          <w:szCs w:val="20"/>
        </w:rPr>
        <w:t xml:space="preserve"> Period</w:t>
      </w:r>
      <w:r w:rsidR="00AE1164" w:rsidRPr="00DD4044">
        <w:rPr>
          <w:b/>
          <w:sz w:val="20"/>
          <w:szCs w:val="20"/>
        </w:rPr>
        <w:t>:</w:t>
      </w:r>
      <w:r w:rsidR="003D63EF" w:rsidRPr="00DD4044">
        <w:rPr>
          <w:b/>
          <w:sz w:val="20"/>
          <w:szCs w:val="20"/>
        </w:rPr>
        <w:t xml:space="preserve"> </w:t>
      </w:r>
      <w:r w:rsidR="003D63EF" w:rsidRPr="00DD4044">
        <w:rPr>
          <w:sz w:val="20"/>
          <w:szCs w:val="20"/>
        </w:rPr>
        <w:t xml:space="preserve"> </w:t>
      </w:r>
      <w:r w:rsidR="003D63EF" w:rsidRPr="00DD4044">
        <w:rPr>
          <w:b/>
          <w:bCs/>
          <w:sz w:val="20"/>
          <w:szCs w:val="20"/>
        </w:rPr>
        <w:t xml:space="preserve"> </w:t>
      </w:r>
      <w:r w:rsidR="009818CB" w:rsidRPr="00DD4044">
        <w:rPr>
          <w:b/>
          <w:bCs/>
          <w:color w:val="FF0000"/>
          <w:sz w:val="20"/>
          <w:szCs w:val="20"/>
        </w:rPr>
        <w:t>&lt;DD MMM YYYY&gt;</w:t>
      </w:r>
      <w:r w:rsidR="009818CB" w:rsidRPr="00DD4044">
        <w:rPr>
          <w:b/>
          <w:bCs/>
          <w:sz w:val="20"/>
          <w:szCs w:val="20"/>
        </w:rPr>
        <w:t xml:space="preserve"> </w:t>
      </w:r>
      <w:r w:rsidR="003D63EF" w:rsidRPr="00DD4044">
        <w:rPr>
          <w:b/>
          <w:bCs/>
          <w:sz w:val="20"/>
          <w:szCs w:val="20"/>
        </w:rPr>
        <w:t xml:space="preserve">  to</w:t>
      </w:r>
      <w:r w:rsidR="009818CB" w:rsidRPr="00DD4044">
        <w:rPr>
          <w:b/>
          <w:bCs/>
          <w:sz w:val="20"/>
          <w:szCs w:val="20"/>
        </w:rPr>
        <w:t xml:space="preserve"> </w:t>
      </w:r>
      <w:r w:rsidR="003D63EF" w:rsidRPr="00DD4044">
        <w:rPr>
          <w:b/>
          <w:bCs/>
          <w:sz w:val="20"/>
          <w:szCs w:val="20"/>
        </w:rPr>
        <w:t xml:space="preserve">  </w:t>
      </w:r>
      <w:r w:rsidR="009818CB" w:rsidRPr="00DD4044">
        <w:rPr>
          <w:b/>
          <w:bCs/>
          <w:color w:val="FF0000"/>
          <w:sz w:val="20"/>
          <w:szCs w:val="20"/>
        </w:rPr>
        <w:t>&lt;DD MMM YYYY&gt;</w:t>
      </w:r>
    </w:p>
    <w:p w14:paraId="223F140F" w14:textId="4962A784" w:rsidR="005D4E72" w:rsidRPr="005D4E72" w:rsidRDefault="003D63EF" w:rsidP="007B545A">
      <w:pPr>
        <w:pStyle w:val="BodyText"/>
        <w:spacing w:line="276" w:lineRule="auto"/>
        <w:ind w:left="0"/>
        <w:jc w:val="left"/>
        <w:rPr>
          <w:b/>
          <w:bCs/>
          <w:color w:val="FF0000"/>
          <w:sz w:val="20"/>
          <w:szCs w:val="20"/>
        </w:rPr>
      </w:pPr>
      <w:r w:rsidRPr="00DD4044">
        <w:rPr>
          <w:b/>
          <w:bCs/>
          <w:sz w:val="20"/>
          <w:szCs w:val="20"/>
        </w:rPr>
        <w:t>Assessment Trimester</w:t>
      </w:r>
      <w:r w:rsidR="004F2367" w:rsidRPr="00DD4044">
        <w:rPr>
          <w:b/>
          <w:bCs/>
          <w:sz w:val="20"/>
          <w:szCs w:val="20"/>
        </w:rPr>
        <w:t xml:space="preserve">: </w:t>
      </w:r>
      <w:r w:rsidR="00A812E6">
        <w:rPr>
          <w:b/>
          <w:bCs/>
          <w:color w:val="4F81BD" w:themeColor="accent1"/>
          <w:sz w:val="20"/>
          <w:szCs w:val="20"/>
        </w:rPr>
        <w:t>Start</w:t>
      </w:r>
      <w:r w:rsidR="00962E49" w:rsidRPr="00B001EA">
        <w:rPr>
          <w:b/>
          <w:bCs/>
          <w:color w:val="4F81BD" w:themeColor="accent1"/>
          <w:sz w:val="20"/>
          <w:szCs w:val="20"/>
        </w:rPr>
        <w:t xml:space="preserve"> T</w:t>
      </w:r>
      <w:r w:rsidR="008F1945" w:rsidRPr="00B001EA">
        <w:rPr>
          <w:b/>
          <w:bCs/>
          <w:color w:val="4F81BD" w:themeColor="accent1"/>
          <w:sz w:val="20"/>
          <w:szCs w:val="20"/>
        </w:rPr>
        <w:t>rimester</w:t>
      </w:r>
    </w:p>
    <w:p w14:paraId="089E6BA5" w14:textId="45547C89" w:rsidR="005D4E72" w:rsidRPr="00B001EA" w:rsidRDefault="00962E49" w:rsidP="007B545A">
      <w:pPr>
        <w:pStyle w:val="BodyText"/>
        <w:spacing w:line="276" w:lineRule="auto"/>
        <w:ind w:left="0"/>
        <w:jc w:val="left"/>
        <w:rPr>
          <w:b/>
          <w:bCs/>
          <w:color w:val="4F81BD" w:themeColor="accent1"/>
          <w:sz w:val="20"/>
          <w:szCs w:val="20"/>
        </w:rPr>
      </w:pPr>
      <w:r>
        <w:rPr>
          <w:b/>
          <w:bCs/>
          <w:sz w:val="20"/>
          <w:szCs w:val="20"/>
        </w:rPr>
        <w:t>Project Type</w:t>
      </w:r>
      <w:r w:rsidR="005D4E72" w:rsidRPr="005D4E72">
        <w:rPr>
          <w:b/>
          <w:bCs/>
          <w:sz w:val="20"/>
          <w:szCs w:val="20"/>
        </w:rPr>
        <w:t xml:space="preserve">: </w:t>
      </w:r>
      <w:r w:rsidRPr="00B001EA">
        <w:rPr>
          <w:b/>
          <w:bCs/>
          <w:color w:val="4F81BD" w:themeColor="accent1"/>
          <w:sz w:val="20"/>
          <w:szCs w:val="20"/>
        </w:rPr>
        <w:t>Industry</w:t>
      </w:r>
    </w:p>
    <w:p w14:paraId="67E8DC91" w14:textId="77777777" w:rsidR="00DD4044" w:rsidRPr="00DD4044" w:rsidRDefault="00DD4044" w:rsidP="00DD4044">
      <w:pPr>
        <w:pStyle w:val="BodyText"/>
        <w:ind w:left="0"/>
        <w:rPr>
          <w:b/>
          <w:bCs/>
          <w:sz w:val="20"/>
          <w:szCs w:val="20"/>
        </w:rPr>
      </w:pPr>
    </w:p>
    <w:p w14:paraId="056E9C8B" w14:textId="77777777" w:rsidR="00795C1F" w:rsidRDefault="00795C1F" w:rsidP="00DD4044">
      <w:pPr>
        <w:pStyle w:val="BodyText"/>
        <w:spacing w:line="360" w:lineRule="auto"/>
        <w:ind w:left="0"/>
        <w:rPr>
          <w:b/>
          <w:bCs/>
          <w:sz w:val="20"/>
          <w:szCs w:val="20"/>
        </w:rPr>
      </w:pPr>
    </w:p>
    <w:p w14:paraId="6B629485" w14:textId="4AB46409" w:rsidR="00DD4044" w:rsidRPr="00DD4044" w:rsidRDefault="00DD4044" w:rsidP="00DD4044">
      <w:pPr>
        <w:pStyle w:val="BodyText"/>
        <w:spacing w:line="360" w:lineRule="auto"/>
        <w:ind w:left="0"/>
        <w:rPr>
          <w:b/>
          <w:bCs/>
          <w:sz w:val="20"/>
          <w:szCs w:val="20"/>
        </w:rPr>
      </w:pPr>
      <w:r w:rsidRPr="00DD4044">
        <w:rPr>
          <w:b/>
          <w:bCs/>
          <w:sz w:val="20"/>
          <w:szCs w:val="20"/>
        </w:rPr>
        <w:t>Work Supervisor Details &amp; Declaration:</w:t>
      </w:r>
    </w:p>
    <w:p w14:paraId="3FE89718" w14:textId="1625EE47" w:rsidR="00DD4044" w:rsidRPr="00DD4044" w:rsidRDefault="00DD4044" w:rsidP="00DD4044">
      <w:pPr>
        <w:pStyle w:val="BodyText"/>
        <w:spacing w:line="276" w:lineRule="auto"/>
        <w:ind w:left="0"/>
        <w:rPr>
          <w:sz w:val="20"/>
          <w:szCs w:val="20"/>
        </w:rPr>
      </w:pPr>
      <w:r w:rsidRPr="00DD4044">
        <w:rPr>
          <w:sz w:val="20"/>
          <w:szCs w:val="20"/>
        </w:rPr>
        <w:t xml:space="preserve">Name: </w:t>
      </w:r>
      <w:r w:rsidRPr="00DD4044">
        <w:rPr>
          <w:color w:val="FF0000"/>
          <w:sz w:val="20"/>
          <w:szCs w:val="20"/>
        </w:rPr>
        <w:t>&lt;</w:t>
      </w:r>
      <w:r w:rsidR="00AF086F">
        <w:rPr>
          <w:color w:val="FF0000"/>
          <w:sz w:val="20"/>
          <w:szCs w:val="20"/>
        </w:rPr>
        <w:t>Work</w:t>
      </w:r>
      <w:r w:rsidR="00962E49" w:rsidRPr="00962E49">
        <w:rPr>
          <w:color w:val="FF0000"/>
          <w:sz w:val="20"/>
          <w:szCs w:val="20"/>
        </w:rPr>
        <w:t xml:space="preserve"> </w:t>
      </w:r>
      <w:r w:rsidRPr="00DD4044">
        <w:rPr>
          <w:color w:val="FF0000"/>
          <w:sz w:val="20"/>
          <w:szCs w:val="20"/>
        </w:rPr>
        <w:t>Supervisor’s Full Name&gt;</w:t>
      </w:r>
    </w:p>
    <w:p w14:paraId="58F95965" w14:textId="5BC970DB" w:rsidR="00DD4044" w:rsidRPr="00DD4044" w:rsidRDefault="00DD4044" w:rsidP="00DD4044">
      <w:pPr>
        <w:pStyle w:val="BodyText"/>
        <w:spacing w:line="276" w:lineRule="auto"/>
        <w:ind w:left="0"/>
        <w:rPr>
          <w:sz w:val="20"/>
          <w:szCs w:val="20"/>
        </w:rPr>
      </w:pPr>
      <w:r w:rsidRPr="00DD4044">
        <w:rPr>
          <w:sz w:val="20"/>
          <w:szCs w:val="20"/>
        </w:rPr>
        <w:t xml:space="preserve">Designation: </w:t>
      </w:r>
      <w:r w:rsidRPr="00DD4044">
        <w:rPr>
          <w:color w:val="FF0000"/>
          <w:sz w:val="20"/>
          <w:szCs w:val="20"/>
        </w:rPr>
        <w:t>&lt;</w:t>
      </w:r>
      <w:r w:rsidR="00AF086F" w:rsidRPr="00AF086F">
        <w:rPr>
          <w:color w:val="FF0000"/>
          <w:sz w:val="20"/>
          <w:szCs w:val="20"/>
        </w:rPr>
        <w:t xml:space="preserve"> </w:t>
      </w:r>
      <w:r w:rsidR="00AF086F">
        <w:rPr>
          <w:color w:val="FF0000"/>
          <w:sz w:val="20"/>
          <w:szCs w:val="20"/>
        </w:rPr>
        <w:t>Work</w:t>
      </w:r>
      <w:r w:rsidR="00AF086F" w:rsidRPr="00962E49">
        <w:rPr>
          <w:color w:val="FF0000"/>
          <w:sz w:val="20"/>
          <w:szCs w:val="20"/>
        </w:rPr>
        <w:t xml:space="preserve"> </w:t>
      </w:r>
      <w:r w:rsidRPr="00DD4044">
        <w:rPr>
          <w:color w:val="FF0000"/>
          <w:sz w:val="20"/>
          <w:szCs w:val="20"/>
        </w:rPr>
        <w:t>Supervisor’s Organisation Designation&gt;</w:t>
      </w:r>
    </w:p>
    <w:p w14:paraId="70E7642F" w14:textId="1CF84075" w:rsidR="00DD4044" w:rsidRPr="00DD4044" w:rsidRDefault="00DD4044" w:rsidP="00DD4044">
      <w:pPr>
        <w:pStyle w:val="BodyText"/>
        <w:spacing w:line="276" w:lineRule="auto"/>
        <w:ind w:left="0"/>
        <w:rPr>
          <w:sz w:val="20"/>
          <w:szCs w:val="20"/>
        </w:rPr>
      </w:pPr>
      <w:r w:rsidRPr="00DD4044">
        <w:rPr>
          <w:sz w:val="20"/>
          <w:szCs w:val="20"/>
        </w:rPr>
        <w:t xml:space="preserve">Department: </w:t>
      </w:r>
      <w:r w:rsidRPr="00DD4044">
        <w:rPr>
          <w:color w:val="FF0000"/>
          <w:sz w:val="20"/>
          <w:szCs w:val="20"/>
        </w:rPr>
        <w:t>&lt;</w:t>
      </w:r>
      <w:r w:rsidR="00AF086F" w:rsidRPr="00AF086F">
        <w:rPr>
          <w:color w:val="FF0000"/>
          <w:sz w:val="20"/>
          <w:szCs w:val="20"/>
        </w:rPr>
        <w:t xml:space="preserve"> </w:t>
      </w:r>
      <w:r w:rsidR="00AF086F">
        <w:rPr>
          <w:color w:val="FF0000"/>
          <w:sz w:val="20"/>
          <w:szCs w:val="20"/>
        </w:rPr>
        <w:t>Work</w:t>
      </w:r>
      <w:r w:rsidR="00AF086F" w:rsidRPr="00962E49">
        <w:rPr>
          <w:color w:val="FF0000"/>
          <w:sz w:val="20"/>
          <w:szCs w:val="20"/>
        </w:rPr>
        <w:t xml:space="preserve"> </w:t>
      </w:r>
      <w:r w:rsidRPr="00DD4044">
        <w:rPr>
          <w:color w:val="FF0000"/>
          <w:sz w:val="20"/>
          <w:szCs w:val="20"/>
        </w:rPr>
        <w:t>Supervisor’s Organisation Department&gt;</w:t>
      </w:r>
    </w:p>
    <w:p w14:paraId="77FB5FDF" w14:textId="1A49FA0B" w:rsidR="00DD4044" w:rsidRPr="00DD4044" w:rsidRDefault="00DD4044" w:rsidP="00DD4044">
      <w:pPr>
        <w:pStyle w:val="BodyText"/>
        <w:spacing w:line="276" w:lineRule="auto"/>
        <w:ind w:left="0"/>
        <w:rPr>
          <w:sz w:val="20"/>
          <w:szCs w:val="20"/>
        </w:rPr>
      </w:pPr>
      <w:r w:rsidRPr="00DD4044">
        <w:rPr>
          <w:sz w:val="20"/>
          <w:szCs w:val="20"/>
        </w:rPr>
        <w:t xml:space="preserve">Email Address: </w:t>
      </w:r>
      <w:r w:rsidRPr="00DD4044">
        <w:rPr>
          <w:color w:val="FF0000"/>
          <w:sz w:val="20"/>
          <w:szCs w:val="20"/>
        </w:rPr>
        <w:t>&lt;</w:t>
      </w:r>
      <w:r w:rsidR="00AF086F" w:rsidRPr="00AF086F">
        <w:rPr>
          <w:color w:val="FF0000"/>
          <w:sz w:val="20"/>
          <w:szCs w:val="20"/>
        </w:rPr>
        <w:t xml:space="preserve"> </w:t>
      </w:r>
      <w:r w:rsidR="00AF086F">
        <w:rPr>
          <w:color w:val="FF0000"/>
          <w:sz w:val="20"/>
          <w:szCs w:val="20"/>
        </w:rPr>
        <w:t>Work</w:t>
      </w:r>
      <w:r w:rsidR="00AF086F" w:rsidRPr="00962E49">
        <w:rPr>
          <w:color w:val="FF0000"/>
          <w:sz w:val="20"/>
          <w:szCs w:val="20"/>
        </w:rPr>
        <w:t xml:space="preserve"> </w:t>
      </w:r>
      <w:r w:rsidRPr="00DD4044">
        <w:rPr>
          <w:color w:val="FF0000"/>
          <w:sz w:val="20"/>
          <w:szCs w:val="20"/>
        </w:rPr>
        <w:t>Supervisor’s Email Address&gt;</w:t>
      </w:r>
    </w:p>
    <w:p w14:paraId="0199F782" w14:textId="121A376D" w:rsidR="00DD4044" w:rsidRPr="00DD4044" w:rsidRDefault="00DD4044" w:rsidP="00DD4044">
      <w:pPr>
        <w:pStyle w:val="BodyText"/>
        <w:spacing w:line="276" w:lineRule="auto"/>
        <w:ind w:left="0"/>
        <w:rPr>
          <w:sz w:val="20"/>
          <w:szCs w:val="20"/>
        </w:rPr>
      </w:pPr>
      <w:r w:rsidRPr="00DD4044">
        <w:rPr>
          <w:sz w:val="20"/>
          <w:szCs w:val="20"/>
        </w:rPr>
        <w:t xml:space="preserve">Contact Number: </w:t>
      </w:r>
      <w:r w:rsidRPr="00DD4044">
        <w:rPr>
          <w:color w:val="FF0000"/>
          <w:sz w:val="20"/>
          <w:szCs w:val="20"/>
        </w:rPr>
        <w:t>&lt;</w:t>
      </w:r>
      <w:r w:rsidR="00AF086F" w:rsidRPr="00AF086F">
        <w:rPr>
          <w:color w:val="FF0000"/>
          <w:sz w:val="20"/>
          <w:szCs w:val="20"/>
        </w:rPr>
        <w:t xml:space="preserve"> </w:t>
      </w:r>
      <w:r w:rsidR="00AF086F">
        <w:rPr>
          <w:color w:val="FF0000"/>
          <w:sz w:val="20"/>
          <w:szCs w:val="20"/>
        </w:rPr>
        <w:t>Work</w:t>
      </w:r>
      <w:r w:rsidR="00AF086F" w:rsidRPr="00962E49">
        <w:rPr>
          <w:color w:val="FF0000"/>
          <w:sz w:val="20"/>
          <w:szCs w:val="20"/>
        </w:rPr>
        <w:t xml:space="preserve"> </w:t>
      </w:r>
      <w:r w:rsidRPr="00DD4044">
        <w:rPr>
          <w:color w:val="FF0000"/>
          <w:sz w:val="20"/>
          <w:szCs w:val="20"/>
        </w:rPr>
        <w:t>Supervisor’s Contact Number&gt;</w:t>
      </w:r>
    </w:p>
    <w:p w14:paraId="0C655377" w14:textId="2E31BDDE" w:rsidR="00DD4044" w:rsidRDefault="00DD4044" w:rsidP="00DD4044">
      <w:pPr>
        <w:pStyle w:val="BodyText"/>
        <w:ind w:left="0"/>
      </w:pPr>
    </w:p>
    <w:p w14:paraId="2B4D2C97" w14:textId="77777777" w:rsidR="00795C1F" w:rsidRDefault="00795C1F" w:rsidP="00795C1F">
      <w:pPr>
        <w:pStyle w:val="BodyText"/>
        <w:spacing w:line="360" w:lineRule="auto"/>
        <w:ind w:left="0"/>
        <w:rPr>
          <w:b/>
          <w:sz w:val="20"/>
          <w:szCs w:val="20"/>
        </w:rPr>
      </w:pPr>
    </w:p>
    <w:p w14:paraId="0E919EDF" w14:textId="54CF2F0F" w:rsidR="00795C1F" w:rsidRPr="00DD4044" w:rsidRDefault="00795C1F" w:rsidP="00795C1F">
      <w:pPr>
        <w:pStyle w:val="BodyText"/>
        <w:spacing w:line="360" w:lineRule="auto"/>
        <w:ind w:left="0"/>
        <w:rPr>
          <w:b/>
          <w:sz w:val="20"/>
          <w:szCs w:val="20"/>
        </w:rPr>
      </w:pPr>
      <w:r w:rsidRPr="00DD4044">
        <w:rPr>
          <w:b/>
          <w:sz w:val="20"/>
          <w:szCs w:val="20"/>
        </w:rPr>
        <w:t>Academic Supervisor Details:</w:t>
      </w:r>
    </w:p>
    <w:p w14:paraId="03887A00" w14:textId="77777777" w:rsidR="00795C1F" w:rsidRPr="00DD4044" w:rsidRDefault="00795C1F" w:rsidP="00795C1F">
      <w:pPr>
        <w:pStyle w:val="BodyText"/>
        <w:spacing w:line="276" w:lineRule="auto"/>
        <w:ind w:left="0"/>
        <w:rPr>
          <w:sz w:val="20"/>
          <w:szCs w:val="20"/>
        </w:rPr>
      </w:pPr>
      <w:r w:rsidRPr="00DD4044">
        <w:rPr>
          <w:sz w:val="20"/>
          <w:szCs w:val="20"/>
        </w:rPr>
        <w:t xml:space="preserve">Name: </w:t>
      </w:r>
      <w:r w:rsidRPr="00DD4044">
        <w:rPr>
          <w:color w:val="FF0000"/>
          <w:sz w:val="20"/>
          <w:szCs w:val="20"/>
        </w:rPr>
        <w:t>&lt;Academic Supervisor’s Full Name&gt;</w:t>
      </w:r>
    </w:p>
    <w:p w14:paraId="25BD1331" w14:textId="77777777" w:rsidR="00795C1F" w:rsidRPr="00DD4044" w:rsidRDefault="00795C1F" w:rsidP="00795C1F">
      <w:pPr>
        <w:pStyle w:val="BodyText"/>
        <w:spacing w:line="276" w:lineRule="auto"/>
        <w:ind w:left="0"/>
        <w:rPr>
          <w:sz w:val="20"/>
          <w:szCs w:val="20"/>
        </w:rPr>
      </w:pPr>
      <w:r w:rsidRPr="00DD4044">
        <w:rPr>
          <w:sz w:val="20"/>
          <w:szCs w:val="20"/>
        </w:rPr>
        <w:t xml:space="preserve">Designation: </w:t>
      </w:r>
      <w:r w:rsidRPr="00DD4044">
        <w:rPr>
          <w:color w:val="FF0000"/>
          <w:sz w:val="20"/>
          <w:szCs w:val="20"/>
        </w:rPr>
        <w:t>&lt;Academic Supervisor’s Designation&gt;</w:t>
      </w:r>
    </w:p>
    <w:p w14:paraId="6195F353" w14:textId="77777777" w:rsidR="00795C1F" w:rsidRPr="00DD4044" w:rsidRDefault="00795C1F" w:rsidP="00795C1F">
      <w:pPr>
        <w:pStyle w:val="BodyText"/>
        <w:spacing w:line="276" w:lineRule="auto"/>
        <w:ind w:left="0"/>
        <w:rPr>
          <w:sz w:val="20"/>
          <w:szCs w:val="20"/>
        </w:rPr>
      </w:pPr>
      <w:r w:rsidRPr="00DD4044">
        <w:rPr>
          <w:sz w:val="20"/>
          <w:szCs w:val="20"/>
        </w:rPr>
        <w:t xml:space="preserve">Email Address: </w:t>
      </w:r>
      <w:r w:rsidRPr="00DD4044">
        <w:rPr>
          <w:color w:val="FF0000"/>
          <w:sz w:val="20"/>
          <w:szCs w:val="20"/>
        </w:rPr>
        <w:t>&lt;Academic Supervisor’s Email Address&gt;</w:t>
      </w:r>
    </w:p>
    <w:p w14:paraId="50A49DA7" w14:textId="77777777" w:rsidR="00795C1F" w:rsidRPr="00046C9A" w:rsidRDefault="00795C1F" w:rsidP="00795C1F">
      <w:pPr>
        <w:pStyle w:val="BodyText"/>
        <w:spacing w:line="276" w:lineRule="auto"/>
        <w:ind w:left="0"/>
        <w:rPr>
          <w:color w:val="FF0000"/>
          <w:sz w:val="20"/>
          <w:szCs w:val="20"/>
        </w:rPr>
      </w:pPr>
      <w:r w:rsidRPr="00DD4044">
        <w:rPr>
          <w:sz w:val="20"/>
          <w:szCs w:val="20"/>
        </w:rPr>
        <w:t xml:space="preserve">Contact Number: </w:t>
      </w:r>
      <w:r w:rsidRPr="00DD4044">
        <w:rPr>
          <w:color w:val="FF0000"/>
          <w:sz w:val="20"/>
          <w:szCs w:val="20"/>
        </w:rPr>
        <w:t>&lt;Academic Supervisor’s Contact Number&gt;</w:t>
      </w:r>
    </w:p>
    <w:p w14:paraId="454DB7E7" w14:textId="5194F2FB" w:rsidR="00795C1F" w:rsidRDefault="00795C1F" w:rsidP="00DD4044">
      <w:pPr>
        <w:pStyle w:val="BodyText"/>
        <w:ind w:left="0"/>
      </w:pPr>
    </w:p>
    <w:p w14:paraId="5A3A6DC2" w14:textId="77777777" w:rsidR="00795C1F" w:rsidRDefault="00795C1F" w:rsidP="00DD4044">
      <w:pPr>
        <w:pStyle w:val="BodyText"/>
        <w:ind w:left="0"/>
      </w:pPr>
    </w:p>
    <w:p w14:paraId="35D1DC85" w14:textId="1C1D39AA" w:rsidR="00AE1164" w:rsidRPr="00DD4044" w:rsidRDefault="00474E6B" w:rsidP="00DD4044">
      <w:pPr>
        <w:pStyle w:val="BodyText"/>
        <w:spacing w:line="360" w:lineRule="auto"/>
        <w:ind w:left="0"/>
        <w:rPr>
          <w:b/>
          <w:sz w:val="20"/>
          <w:szCs w:val="20"/>
        </w:rPr>
      </w:pPr>
      <w:r w:rsidRPr="00DD4044">
        <w:rPr>
          <w:b/>
          <w:sz w:val="20"/>
          <w:szCs w:val="20"/>
        </w:rPr>
        <w:t>Student</w:t>
      </w:r>
      <w:r w:rsidR="00AE1164" w:rsidRPr="00DD4044">
        <w:rPr>
          <w:b/>
          <w:sz w:val="20"/>
          <w:szCs w:val="20"/>
        </w:rPr>
        <w:t xml:space="preserve"> Particulars</w:t>
      </w:r>
      <w:r w:rsidR="00DD4044" w:rsidRPr="00DD4044">
        <w:rPr>
          <w:b/>
          <w:sz w:val="20"/>
          <w:szCs w:val="20"/>
        </w:rPr>
        <w:t xml:space="preserve"> &amp; Declaration</w:t>
      </w:r>
      <w:r w:rsidR="00AE1164" w:rsidRPr="00DD4044">
        <w:rPr>
          <w:b/>
          <w:sz w:val="20"/>
          <w:szCs w:val="20"/>
        </w:rPr>
        <w:t>:</w:t>
      </w:r>
    </w:p>
    <w:p w14:paraId="66055B60" w14:textId="77777777" w:rsidR="00442BCA" w:rsidRDefault="00AE1164" w:rsidP="00DD4044">
      <w:pPr>
        <w:pStyle w:val="BodyText"/>
        <w:spacing w:line="276" w:lineRule="auto"/>
        <w:ind w:left="0"/>
        <w:rPr>
          <w:color w:val="FF0000"/>
          <w:sz w:val="20"/>
          <w:szCs w:val="20"/>
        </w:rPr>
      </w:pPr>
      <w:r w:rsidRPr="00DD4044">
        <w:rPr>
          <w:sz w:val="20"/>
          <w:szCs w:val="20"/>
        </w:rPr>
        <w:t xml:space="preserve">Name of </w:t>
      </w:r>
      <w:r w:rsidR="00474E6B" w:rsidRPr="00DD4044">
        <w:rPr>
          <w:sz w:val="20"/>
          <w:szCs w:val="20"/>
        </w:rPr>
        <w:t>Student</w:t>
      </w:r>
      <w:r w:rsidRPr="00DD4044">
        <w:rPr>
          <w:sz w:val="20"/>
          <w:szCs w:val="20"/>
        </w:rPr>
        <w:t xml:space="preserve">: </w:t>
      </w:r>
      <w:r w:rsidR="009818CB" w:rsidRPr="00DD4044">
        <w:rPr>
          <w:color w:val="FF0000"/>
          <w:sz w:val="20"/>
          <w:szCs w:val="20"/>
        </w:rPr>
        <w:t xml:space="preserve">&lt;Student’s </w:t>
      </w:r>
      <w:r w:rsidR="00B44C3F" w:rsidRPr="00DD4044">
        <w:rPr>
          <w:color w:val="FF0000"/>
          <w:sz w:val="20"/>
          <w:szCs w:val="20"/>
        </w:rPr>
        <w:t xml:space="preserve">Full </w:t>
      </w:r>
      <w:r w:rsidR="009818CB" w:rsidRPr="00DD4044">
        <w:rPr>
          <w:color w:val="FF0000"/>
          <w:sz w:val="20"/>
          <w:szCs w:val="20"/>
        </w:rPr>
        <w:t>Name&gt;</w:t>
      </w:r>
    </w:p>
    <w:p w14:paraId="51F3B452" w14:textId="1CC75AFD" w:rsidR="00EC7350" w:rsidRPr="005D4E72" w:rsidRDefault="005D4E72" w:rsidP="00DD4044">
      <w:pPr>
        <w:pStyle w:val="BodyText"/>
        <w:spacing w:line="276" w:lineRule="auto"/>
        <w:ind w:left="0"/>
        <w:rPr>
          <w:color w:val="FF0000"/>
          <w:sz w:val="20"/>
          <w:szCs w:val="20"/>
        </w:rPr>
      </w:pPr>
      <w:r w:rsidRPr="00DD4044">
        <w:rPr>
          <w:sz w:val="20"/>
          <w:szCs w:val="20"/>
        </w:rPr>
        <w:t xml:space="preserve">Student ID: </w:t>
      </w:r>
      <w:r w:rsidRPr="00DD4044">
        <w:rPr>
          <w:color w:val="FF0000"/>
          <w:sz w:val="20"/>
          <w:szCs w:val="20"/>
        </w:rPr>
        <w:t>&lt;Candidate’s Student ID&gt;</w:t>
      </w:r>
    </w:p>
    <w:p w14:paraId="40F05E24" w14:textId="77777777" w:rsidR="00DD4044" w:rsidRPr="00DD4044" w:rsidRDefault="00DD4044" w:rsidP="00DD4044">
      <w:pPr>
        <w:pStyle w:val="BodyText"/>
        <w:ind w:left="0"/>
        <w:rPr>
          <w:sz w:val="20"/>
          <w:szCs w:val="20"/>
        </w:rPr>
      </w:pPr>
    </w:p>
    <w:p w14:paraId="4DC470FB" w14:textId="49E18CB7" w:rsidR="00DD4044" w:rsidRPr="00DD4044" w:rsidRDefault="00DD4044" w:rsidP="00DD4044">
      <w:pPr>
        <w:pStyle w:val="BodyText"/>
        <w:ind w:left="0"/>
        <w:rPr>
          <w:sz w:val="20"/>
          <w:szCs w:val="20"/>
        </w:rPr>
      </w:pPr>
      <w:r w:rsidRPr="00DD4044">
        <w:rPr>
          <w:sz w:val="20"/>
          <w:szCs w:val="20"/>
        </w:rPr>
        <w:t xml:space="preserve">I hereby acknowledge that I </w:t>
      </w:r>
      <w:r w:rsidRPr="00DD4044">
        <w:rPr>
          <w:sz w:val="20"/>
          <w:szCs w:val="20"/>
          <w:u w:val="single"/>
        </w:rPr>
        <w:t xml:space="preserve">have engaged and discussed with my </w:t>
      </w:r>
      <w:bookmarkStart w:id="0" w:name="_Hlk85716108"/>
      <w:r w:rsidR="00475530" w:rsidRPr="002B3979">
        <w:rPr>
          <w:b/>
          <w:bCs/>
          <w:sz w:val="20"/>
          <w:szCs w:val="20"/>
          <w:u w:val="single"/>
        </w:rPr>
        <w:t>Academic Supervisor</w:t>
      </w:r>
      <w:r w:rsidR="00475530">
        <w:rPr>
          <w:sz w:val="20"/>
          <w:szCs w:val="20"/>
          <w:u w:val="single"/>
        </w:rPr>
        <w:t xml:space="preserve"> and </w:t>
      </w:r>
      <w:r w:rsidR="004C3AFE" w:rsidRPr="002B3979">
        <w:rPr>
          <w:b/>
          <w:bCs/>
          <w:sz w:val="20"/>
          <w:szCs w:val="20"/>
          <w:u w:val="single"/>
        </w:rPr>
        <w:t>Work</w:t>
      </w:r>
      <w:r w:rsidR="00962E49">
        <w:rPr>
          <w:sz w:val="20"/>
          <w:szCs w:val="20"/>
          <w:u w:val="single"/>
        </w:rPr>
        <w:t xml:space="preserve"> </w:t>
      </w:r>
      <w:bookmarkEnd w:id="0"/>
      <w:r w:rsidRPr="002B3979">
        <w:rPr>
          <w:b/>
          <w:bCs/>
          <w:sz w:val="20"/>
          <w:szCs w:val="20"/>
          <w:u w:val="single"/>
        </w:rPr>
        <w:t>Supervisor</w:t>
      </w:r>
      <w:r w:rsidRPr="00DD4044">
        <w:rPr>
          <w:sz w:val="20"/>
          <w:szCs w:val="20"/>
        </w:rPr>
        <w:t xml:space="preserve"> on the contents of </w:t>
      </w:r>
      <w:r w:rsidR="00475530">
        <w:rPr>
          <w:sz w:val="20"/>
          <w:szCs w:val="20"/>
        </w:rPr>
        <w:t>this</w:t>
      </w:r>
      <w:r w:rsidRPr="00DD4044">
        <w:rPr>
          <w:sz w:val="20"/>
          <w:szCs w:val="20"/>
        </w:rPr>
        <w:t xml:space="preserve"> </w:t>
      </w:r>
      <w:r w:rsidR="00962E49" w:rsidRPr="00962E49">
        <w:rPr>
          <w:sz w:val="20"/>
          <w:szCs w:val="20"/>
        </w:rPr>
        <w:t xml:space="preserve">Capstone </w:t>
      </w:r>
      <w:r w:rsidRPr="00DD4044">
        <w:rPr>
          <w:sz w:val="20"/>
          <w:szCs w:val="20"/>
        </w:rPr>
        <w:t>Report</w:t>
      </w:r>
      <w:r w:rsidR="00475530">
        <w:rPr>
          <w:sz w:val="20"/>
          <w:szCs w:val="20"/>
        </w:rPr>
        <w:t xml:space="preserve"> (Problem Definition)</w:t>
      </w:r>
      <w:r w:rsidRPr="00DD4044">
        <w:rPr>
          <w:sz w:val="20"/>
          <w:szCs w:val="20"/>
        </w:rPr>
        <w:t xml:space="preserve"> and have sought approval </w:t>
      </w:r>
      <w:r w:rsidR="00442BCA">
        <w:rPr>
          <w:sz w:val="20"/>
          <w:szCs w:val="20"/>
        </w:rPr>
        <w:t>to release</w:t>
      </w:r>
      <w:r w:rsidRPr="00DD4044">
        <w:rPr>
          <w:sz w:val="20"/>
          <w:szCs w:val="20"/>
        </w:rPr>
        <w:t xml:space="preserve"> the report to the Singapore Institute of Technology and the University of Glasgow.</w:t>
      </w:r>
    </w:p>
    <w:tbl>
      <w:tblPr>
        <w:tblStyle w:val="TableTheme"/>
        <w:tblW w:w="4795" w:type="pct"/>
        <w:tblInd w:w="4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4979"/>
        <w:gridCol w:w="3677"/>
      </w:tblGrid>
      <w:tr w:rsidR="00DD4044" w14:paraId="283CBA86" w14:textId="77777777" w:rsidTr="001E36F0">
        <w:trPr>
          <w:cantSplit/>
          <w:trHeight w:val="19"/>
        </w:trPr>
        <w:tc>
          <w:tcPr>
            <w:tcW w:w="4979" w:type="dxa"/>
            <w:tcBorders>
              <w:bottom w:val="single" w:sz="4" w:space="0" w:color="auto"/>
            </w:tcBorders>
            <w:tcMar>
              <w:top w:w="170" w:type="dxa"/>
              <w:bottom w:w="170" w:type="dxa"/>
            </w:tcMar>
            <w:vAlign w:val="bottom"/>
          </w:tcPr>
          <w:p w14:paraId="042F2454" w14:textId="77777777" w:rsidR="00DD4044" w:rsidRPr="00666025" w:rsidRDefault="00DD4044" w:rsidP="00FC4743">
            <w:pPr>
              <w:pStyle w:val="BodyText"/>
              <w:tabs>
                <w:tab w:val="clear" w:pos="426"/>
              </w:tabs>
              <w:ind w:left="0"/>
              <w:jc w:val="left"/>
              <w:rPr>
                <w:i/>
                <w:sz w:val="18"/>
              </w:rPr>
            </w:pPr>
            <w:r w:rsidRPr="00666025">
              <w:rPr>
                <w:i/>
                <w:sz w:val="18"/>
              </w:rPr>
              <w:t>Signature</w:t>
            </w:r>
            <w:r>
              <w:rPr>
                <w:i/>
                <w:sz w:val="18"/>
              </w:rPr>
              <w:t xml:space="preserve">      </w:t>
            </w:r>
            <w:sdt>
              <w:sdtPr>
                <w:rPr>
                  <w:i/>
                  <w:sz w:val="18"/>
                </w:rPr>
                <w:id w:val="2023349050"/>
                <w:showingPlcHdr/>
                <w15:color w:val="FF0000"/>
                <w:picture/>
              </w:sdtPr>
              <w:sdtContent>
                <w:r>
                  <w:rPr>
                    <w:i/>
                    <w:noProof/>
                    <w:sz w:val="18"/>
                    <w:lang w:eastAsia="en-SG"/>
                  </w:rPr>
                  <w:drawing>
                    <wp:inline distT="0" distB="0" distL="0" distR="0" wp14:anchorId="2355B246" wp14:editId="29A4E9AB">
                      <wp:extent cx="1620105" cy="355870"/>
                      <wp:effectExtent l="0" t="0" r="0" b="0"/>
                      <wp:docPr id="7" name="Picture 7" descr="Shape&#10;&#10;Description automatically generated with low confidence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7" descr="Shape&#10;&#10;Description automatically generated with low confidence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74257" cy="3677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3677" w:type="dxa"/>
            <w:tcMar>
              <w:top w:w="170" w:type="dxa"/>
              <w:bottom w:w="170" w:type="dxa"/>
            </w:tcMar>
          </w:tcPr>
          <w:p w14:paraId="1F916782" w14:textId="77777777" w:rsidR="00DD4044" w:rsidRPr="00D330B7" w:rsidRDefault="00DD4044" w:rsidP="00FC4743">
            <w:pPr>
              <w:pStyle w:val="BodyText"/>
              <w:tabs>
                <w:tab w:val="clear" w:pos="426"/>
              </w:tabs>
              <w:ind w:left="0"/>
              <w:jc w:val="left"/>
            </w:pPr>
          </w:p>
        </w:tc>
      </w:tr>
      <w:tr w:rsidR="00DD4044" w:rsidRPr="00DD4044" w14:paraId="3B5E14EE" w14:textId="77777777" w:rsidTr="00990E3A">
        <w:trPr>
          <w:cantSplit/>
          <w:trHeight w:val="396"/>
        </w:trPr>
        <w:tc>
          <w:tcPr>
            <w:tcW w:w="8656" w:type="dxa"/>
            <w:gridSpan w:val="2"/>
            <w:tcMar>
              <w:top w:w="144" w:type="dxa"/>
              <w:left w:w="115" w:type="dxa"/>
              <w:bottom w:w="170" w:type="dxa"/>
              <w:right w:w="115" w:type="dxa"/>
            </w:tcMar>
          </w:tcPr>
          <w:p w14:paraId="08A84B51" w14:textId="77777777" w:rsidR="00DD4044" w:rsidRPr="006B1061" w:rsidRDefault="00DD4044" w:rsidP="00FC4743">
            <w:pPr>
              <w:pStyle w:val="BodyText"/>
              <w:tabs>
                <w:tab w:val="clear" w:pos="426"/>
              </w:tabs>
              <w:ind w:left="0"/>
              <w:jc w:val="left"/>
              <w:rPr>
                <w:sz w:val="18"/>
                <w:szCs w:val="18"/>
              </w:rPr>
            </w:pPr>
            <w:r w:rsidRPr="006B1061">
              <w:rPr>
                <w:b/>
                <w:sz w:val="18"/>
                <w:szCs w:val="18"/>
              </w:rPr>
              <w:t>Date:</w:t>
            </w:r>
            <w:r w:rsidRPr="006B1061">
              <w:rPr>
                <w:sz w:val="18"/>
                <w:szCs w:val="18"/>
              </w:rPr>
              <w:t xml:space="preserve"> </w:t>
            </w:r>
            <w:r w:rsidRPr="006B1061">
              <w:rPr>
                <w:color w:val="FF0000"/>
                <w:sz w:val="18"/>
                <w:szCs w:val="18"/>
              </w:rPr>
              <w:t>&lt;DD MMM YYYY&gt;</w:t>
            </w:r>
          </w:p>
        </w:tc>
      </w:tr>
    </w:tbl>
    <w:p w14:paraId="2E0DCA51" w14:textId="77777777" w:rsidR="00046C9A" w:rsidRDefault="00046C9A" w:rsidP="00046C9A">
      <w:pPr>
        <w:pStyle w:val="BodyText"/>
        <w:spacing w:line="240" w:lineRule="auto"/>
        <w:ind w:left="0"/>
        <w:jc w:val="center"/>
        <w:rPr>
          <w:b/>
          <w:bCs/>
        </w:rPr>
      </w:pPr>
    </w:p>
    <w:p w14:paraId="76812AE2" w14:textId="5AFCC491" w:rsidR="00046C9A" w:rsidRPr="00E7450E" w:rsidRDefault="00E7450E" w:rsidP="00046C9A">
      <w:pPr>
        <w:pStyle w:val="BodyText"/>
        <w:spacing w:line="240" w:lineRule="auto"/>
        <w:ind w:left="0"/>
        <w:jc w:val="center"/>
        <w:rPr>
          <w:b/>
          <w:bCs/>
        </w:rPr>
        <w:sectPr w:rsidR="00046C9A" w:rsidRPr="00E7450E" w:rsidSect="00183A40">
          <w:headerReference w:type="default" r:id="rId10"/>
          <w:footerReference w:type="default" r:id="rId11"/>
          <w:pgSz w:w="11906" w:h="16838"/>
          <w:pgMar w:top="1440" w:right="1440" w:bottom="1800" w:left="1440" w:header="706" w:footer="706" w:gutter="0"/>
          <w:pgNumType w:start="1"/>
          <w:cols w:space="708"/>
          <w:titlePg/>
          <w:docGrid w:linePitch="360"/>
        </w:sectPr>
      </w:pPr>
      <w:r w:rsidRPr="00E7450E">
        <w:rPr>
          <w:b/>
          <w:bCs/>
        </w:rPr>
        <w:t>END OF FORM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245C5F" w:rsidRPr="00DC7422" w14:paraId="53846DBF" w14:textId="77777777" w:rsidTr="00056355">
        <w:tc>
          <w:tcPr>
            <w:tcW w:w="9016" w:type="dxa"/>
            <w:tcMar>
              <w:top w:w="170" w:type="dxa"/>
              <w:bottom w:w="1213" w:type="dxa"/>
            </w:tcMar>
          </w:tcPr>
          <w:p w14:paraId="2AC72291" w14:textId="7CAC282A" w:rsidR="0047612F" w:rsidRDefault="0047612F" w:rsidP="003B39EC">
            <w:pPr>
              <w:pStyle w:val="BodyText"/>
              <w:ind w:left="-107"/>
              <w:jc w:val="center"/>
              <w:rPr>
                <w:b/>
                <w:sz w:val="28"/>
              </w:rPr>
            </w:pPr>
          </w:p>
          <w:p w14:paraId="738DC8F8" w14:textId="77777777" w:rsidR="000073C7" w:rsidRDefault="000073C7" w:rsidP="003B39EC">
            <w:pPr>
              <w:pStyle w:val="BodyText"/>
              <w:ind w:left="-107"/>
              <w:jc w:val="center"/>
              <w:rPr>
                <w:b/>
                <w:sz w:val="28"/>
              </w:rPr>
            </w:pPr>
          </w:p>
          <w:p w14:paraId="26A4449E" w14:textId="30F10E87" w:rsidR="00245C5F" w:rsidRPr="00DC7422" w:rsidRDefault="00522057" w:rsidP="003B39EC">
            <w:pPr>
              <w:pStyle w:val="BodyText"/>
              <w:ind w:left="-107"/>
              <w:jc w:val="center"/>
              <w:rPr>
                <w:b/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1BD98AAB" wp14:editId="0B9AF7F8">
                  <wp:extent cx="4378204" cy="788965"/>
                  <wp:effectExtent l="0" t="0" r="3810" b="0"/>
                  <wp:docPr id="5" name="Picture 5" descr="A picture containing graphical user inte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picture containing graphical user interface&#10;&#10;Description automatically generated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515" cy="843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E930FA" w14:textId="77777777" w:rsidR="00245C5F" w:rsidRPr="00DC7422" w:rsidRDefault="00245C5F" w:rsidP="003B39EC">
            <w:pPr>
              <w:pStyle w:val="BodyText"/>
              <w:ind w:left="-107"/>
              <w:jc w:val="center"/>
              <w:rPr>
                <w:b/>
                <w:sz w:val="28"/>
              </w:rPr>
            </w:pPr>
          </w:p>
          <w:p w14:paraId="68D6121C" w14:textId="5924D6F3" w:rsidR="00522057" w:rsidRPr="00371B9A" w:rsidRDefault="00522057" w:rsidP="003B39EC">
            <w:pPr>
              <w:pStyle w:val="Subtitle"/>
              <w:ind w:left="-107"/>
              <w:rPr>
                <w:sz w:val="24"/>
                <w:szCs w:val="32"/>
              </w:rPr>
            </w:pPr>
            <w:r w:rsidRPr="00371B9A">
              <w:rPr>
                <w:sz w:val="24"/>
                <w:szCs w:val="32"/>
              </w:rPr>
              <w:t>Singapore Institute of Technology - University of Glasgow</w:t>
            </w:r>
            <w:r w:rsidRPr="00371B9A">
              <w:rPr>
                <w:sz w:val="24"/>
                <w:szCs w:val="32"/>
              </w:rPr>
              <w:br/>
              <w:t xml:space="preserve">Joint </w:t>
            </w:r>
            <w:r w:rsidR="00474E6B" w:rsidRPr="00371B9A">
              <w:rPr>
                <w:sz w:val="24"/>
                <w:szCs w:val="32"/>
              </w:rPr>
              <w:t xml:space="preserve">Degree in </w:t>
            </w:r>
            <w:r w:rsidRPr="00371B9A">
              <w:rPr>
                <w:sz w:val="24"/>
                <w:szCs w:val="32"/>
              </w:rPr>
              <w:t>Comput</w:t>
            </w:r>
            <w:r w:rsidR="00474E6B" w:rsidRPr="00371B9A">
              <w:rPr>
                <w:sz w:val="24"/>
                <w:szCs w:val="32"/>
              </w:rPr>
              <w:t>ing</w:t>
            </w:r>
            <w:r w:rsidRPr="00371B9A">
              <w:rPr>
                <w:sz w:val="24"/>
                <w:szCs w:val="32"/>
              </w:rPr>
              <w:t xml:space="preserve"> Science Degree Programme</w:t>
            </w:r>
          </w:p>
          <w:p w14:paraId="3B08968D" w14:textId="438F3AF8" w:rsidR="00245C5F" w:rsidRPr="00DC7422" w:rsidRDefault="00245C5F" w:rsidP="00056355">
            <w:pPr>
              <w:pStyle w:val="BodyText"/>
              <w:ind w:left="0"/>
              <w:rPr>
                <w:b/>
                <w:sz w:val="28"/>
              </w:rPr>
            </w:pPr>
          </w:p>
        </w:tc>
      </w:tr>
      <w:tr w:rsidR="00245C5F" w:rsidRPr="00DC7422" w14:paraId="06B96CB5" w14:textId="77777777" w:rsidTr="00056355">
        <w:tc>
          <w:tcPr>
            <w:tcW w:w="9016" w:type="dxa"/>
            <w:tcMar>
              <w:top w:w="170" w:type="dxa"/>
              <w:bottom w:w="1213" w:type="dxa"/>
            </w:tcMar>
          </w:tcPr>
          <w:p w14:paraId="1A732004" w14:textId="5D024EA9" w:rsidR="00245C5F" w:rsidRPr="00947752" w:rsidRDefault="00962E49" w:rsidP="00893C5F">
            <w:pPr>
              <w:pStyle w:val="BodyTextSerif"/>
              <w:ind w:left="-107"/>
              <w:jc w:val="center"/>
              <w:rPr>
                <w:rFonts w:ascii="Arial" w:hAnsi="Arial"/>
                <w:sz w:val="40"/>
              </w:rPr>
            </w:pPr>
            <w:r>
              <w:rPr>
                <w:rFonts w:ascii="Arial" w:hAnsi="Arial"/>
                <w:sz w:val="40"/>
              </w:rPr>
              <w:t xml:space="preserve">Capstone </w:t>
            </w:r>
            <w:r w:rsidR="00245C5F" w:rsidRPr="00947752">
              <w:rPr>
                <w:rFonts w:ascii="Arial" w:hAnsi="Arial"/>
                <w:sz w:val="40"/>
              </w:rPr>
              <w:t>Report</w:t>
            </w:r>
            <w:r w:rsidR="00CC0580">
              <w:rPr>
                <w:rFonts w:ascii="Arial" w:hAnsi="Arial"/>
                <w:sz w:val="40"/>
              </w:rPr>
              <w:t xml:space="preserve"> </w:t>
            </w:r>
            <w:r w:rsidR="00A812E6">
              <w:rPr>
                <w:rFonts w:ascii="Arial" w:hAnsi="Arial"/>
                <w:sz w:val="40"/>
              </w:rPr>
              <w:t>(</w:t>
            </w:r>
            <w:r w:rsidR="00CC0580">
              <w:rPr>
                <w:rFonts w:ascii="Arial" w:hAnsi="Arial"/>
                <w:sz w:val="40"/>
              </w:rPr>
              <w:t>Problem Definition</w:t>
            </w:r>
            <w:r w:rsidR="00A812E6">
              <w:rPr>
                <w:rFonts w:ascii="Arial" w:hAnsi="Arial"/>
                <w:sz w:val="40"/>
              </w:rPr>
              <w:t>)</w:t>
            </w:r>
          </w:p>
          <w:p w14:paraId="0C84CA4C" w14:textId="6B9A5BB1" w:rsidR="00245C5F" w:rsidRPr="00947752" w:rsidRDefault="00962E49" w:rsidP="00893C5F">
            <w:pPr>
              <w:pStyle w:val="BodyTextSerif"/>
              <w:ind w:left="-107"/>
              <w:jc w:val="center"/>
              <w:rPr>
                <w:rFonts w:ascii="Arial" w:hAnsi="Arial"/>
                <w:sz w:val="40"/>
              </w:rPr>
            </w:pPr>
            <w:r>
              <w:rPr>
                <w:rFonts w:ascii="Arial" w:hAnsi="Arial"/>
                <w:sz w:val="40"/>
                <w:szCs w:val="40"/>
              </w:rPr>
              <w:t>“</w:t>
            </w:r>
            <w:r w:rsidR="00442BCA" w:rsidRPr="00442BCA">
              <w:rPr>
                <w:rFonts w:ascii="Arial" w:hAnsi="Arial"/>
                <w:sz w:val="40"/>
                <w:szCs w:val="40"/>
              </w:rPr>
              <w:t xml:space="preserve">Title of </w:t>
            </w:r>
            <w:r w:rsidR="00442BCA">
              <w:rPr>
                <w:rFonts w:ascii="Arial" w:hAnsi="Arial"/>
                <w:sz w:val="40"/>
                <w:szCs w:val="40"/>
              </w:rPr>
              <w:t xml:space="preserve">Capstone </w:t>
            </w:r>
            <w:r w:rsidR="00442BCA" w:rsidRPr="00442BCA">
              <w:rPr>
                <w:rFonts w:ascii="Arial" w:hAnsi="Arial"/>
                <w:sz w:val="40"/>
                <w:szCs w:val="40"/>
              </w:rPr>
              <w:t>Project</w:t>
            </w:r>
            <w:r>
              <w:rPr>
                <w:rFonts w:ascii="Arial" w:hAnsi="Arial"/>
                <w:sz w:val="40"/>
                <w:szCs w:val="40"/>
              </w:rPr>
              <w:t>”</w:t>
            </w:r>
            <w:r>
              <w:rPr>
                <w:rFonts w:ascii="Arial" w:hAnsi="Arial"/>
                <w:sz w:val="40"/>
                <w:szCs w:val="40"/>
              </w:rPr>
              <w:br/>
            </w:r>
          </w:p>
          <w:p w14:paraId="5D518C0A" w14:textId="1888917A" w:rsidR="00245C5F" w:rsidRPr="00E53650" w:rsidRDefault="00245C5F" w:rsidP="00893C5F">
            <w:pPr>
              <w:pStyle w:val="BodyTextSerif"/>
              <w:ind w:left="-107"/>
              <w:jc w:val="center"/>
              <w:rPr>
                <w:rFonts w:ascii="Arial" w:hAnsi="Arial"/>
                <w:sz w:val="24"/>
                <w:szCs w:val="24"/>
              </w:rPr>
            </w:pPr>
            <w:r w:rsidRPr="00E53650">
              <w:rPr>
                <w:rFonts w:ascii="Arial" w:hAnsi="Arial"/>
                <w:sz w:val="24"/>
                <w:szCs w:val="24"/>
              </w:rPr>
              <w:t>For</w:t>
            </w:r>
            <w:r w:rsidR="009F6152" w:rsidRPr="00E53650">
              <w:rPr>
                <w:rFonts w:ascii="Arial" w:hAnsi="Arial"/>
                <w:sz w:val="24"/>
                <w:szCs w:val="24"/>
              </w:rPr>
              <w:t xml:space="preserve"> </w:t>
            </w:r>
            <w:r w:rsidR="00475530" w:rsidRPr="00A812E6">
              <w:rPr>
                <w:rFonts w:ascii="Arial" w:hAnsi="Arial"/>
                <w:b/>
                <w:bCs/>
                <w:sz w:val="24"/>
                <w:szCs w:val="24"/>
              </w:rPr>
              <w:t>Start</w:t>
            </w:r>
            <w:r w:rsidR="009F6152" w:rsidRPr="00A812E6">
              <w:rPr>
                <w:rFonts w:ascii="Arial" w:hAnsi="Arial"/>
                <w:b/>
                <w:bCs/>
                <w:sz w:val="24"/>
                <w:szCs w:val="24"/>
              </w:rPr>
              <w:t xml:space="preserve"> Trimester</w:t>
            </w:r>
            <w:r w:rsidRPr="00E53650">
              <w:rPr>
                <w:rFonts w:ascii="Arial" w:hAnsi="Arial"/>
                <w:sz w:val="24"/>
                <w:szCs w:val="24"/>
              </w:rPr>
              <w:t xml:space="preserve"> from </w:t>
            </w:r>
            <w:r w:rsidR="009F6152" w:rsidRPr="00E53650">
              <w:rPr>
                <w:rFonts w:ascii="Arial" w:hAnsi="Arial"/>
                <w:sz w:val="24"/>
                <w:szCs w:val="24"/>
              </w:rPr>
              <w:t>&lt;DD MMM YYY&gt;</w:t>
            </w:r>
            <w:r w:rsidRPr="00E53650">
              <w:rPr>
                <w:rFonts w:ascii="Arial" w:hAnsi="Arial"/>
                <w:sz w:val="24"/>
                <w:szCs w:val="24"/>
              </w:rPr>
              <w:t xml:space="preserve"> to </w:t>
            </w:r>
            <w:r w:rsidR="009F6152" w:rsidRPr="00E53650">
              <w:rPr>
                <w:rFonts w:ascii="Arial" w:hAnsi="Arial"/>
                <w:sz w:val="24"/>
                <w:szCs w:val="24"/>
              </w:rPr>
              <w:t>&lt;DD MMM YYYY&gt;</w:t>
            </w:r>
          </w:p>
          <w:p w14:paraId="1C7651F2" w14:textId="09A8BD70" w:rsidR="00245C5F" w:rsidRPr="00947752" w:rsidRDefault="00245C5F" w:rsidP="00893C5F">
            <w:pPr>
              <w:pStyle w:val="BodyTextSerif"/>
              <w:ind w:left="-107"/>
              <w:jc w:val="center"/>
              <w:rPr>
                <w:rFonts w:ascii="Arial" w:hAnsi="Arial"/>
                <w:sz w:val="40"/>
              </w:rPr>
            </w:pPr>
          </w:p>
          <w:p w14:paraId="297826F7" w14:textId="30BF9260" w:rsidR="00BD2870" w:rsidRPr="00947752" w:rsidRDefault="00BD2870" w:rsidP="00893C5F">
            <w:pPr>
              <w:pStyle w:val="BodyTextSerif"/>
              <w:ind w:left="-107"/>
              <w:jc w:val="center"/>
              <w:rPr>
                <w:rFonts w:ascii="Arial" w:hAnsi="Arial"/>
                <w:sz w:val="40"/>
              </w:rPr>
            </w:pPr>
          </w:p>
          <w:p w14:paraId="0232837D" w14:textId="68F80487" w:rsidR="00245C5F" w:rsidRPr="00947752" w:rsidRDefault="009F6152" w:rsidP="00893C5F">
            <w:pPr>
              <w:pStyle w:val="BodyTextSerif"/>
              <w:ind w:left="-107"/>
              <w:jc w:val="center"/>
              <w:rPr>
                <w:rFonts w:ascii="Arial" w:hAnsi="Arial"/>
                <w:i/>
                <w:iCs/>
                <w:color w:val="808080" w:themeColor="background1" w:themeShade="80"/>
                <w:sz w:val="28"/>
                <w:szCs w:val="28"/>
              </w:rPr>
            </w:pPr>
            <w:r w:rsidRPr="00947752">
              <w:rPr>
                <w:rFonts w:ascii="Arial" w:hAnsi="Arial"/>
                <w:i/>
                <w:iCs/>
                <w:color w:val="808080" w:themeColor="background1" w:themeShade="80"/>
                <w:sz w:val="28"/>
                <w:szCs w:val="28"/>
              </w:rPr>
              <w:t>&lt;</w:t>
            </w:r>
            <w:r w:rsidR="0054546E" w:rsidRPr="00947752">
              <w:rPr>
                <w:rFonts w:ascii="Arial" w:hAnsi="Arial"/>
                <w:i/>
                <w:iCs/>
                <w:color w:val="808080" w:themeColor="background1" w:themeShade="80"/>
                <w:sz w:val="28"/>
                <w:szCs w:val="28"/>
              </w:rPr>
              <w:t>Student</w:t>
            </w:r>
            <w:r w:rsidRPr="00947752">
              <w:rPr>
                <w:rFonts w:ascii="Arial" w:hAnsi="Arial"/>
                <w:i/>
                <w:iCs/>
                <w:color w:val="808080" w:themeColor="background1" w:themeShade="80"/>
                <w:sz w:val="28"/>
                <w:szCs w:val="28"/>
              </w:rPr>
              <w:t>’s Name&gt;</w:t>
            </w:r>
          </w:p>
          <w:p w14:paraId="66EB0C54" w14:textId="3796820A" w:rsidR="00245C5F" w:rsidRPr="00947752" w:rsidRDefault="00354D4B" w:rsidP="00893C5F">
            <w:pPr>
              <w:pStyle w:val="BodyTextSerif"/>
              <w:ind w:left="-107"/>
              <w:jc w:val="center"/>
              <w:rPr>
                <w:rFonts w:ascii="Arial" w:hAnsi="Arial"/>
                <w:i/>
                <w:iCs/>
                <w:sz w:val="28"/>
                <w:szCs w:val="28"/>
              </w:rPr>
            </w:pPr>
            <w:r w:rsidRPr="00947752">
              <w:rPr>
                <w:rFonts w:ascii="Arial" w:hAnsi="Arial"/>
                <w:i/>
                <w:iCs/>
                <w:color w:val="808080" w:themeColor="background1" w:themeShade="80"/>
                <w:sz w:val="28"/>
                <w:szCs w:val="28"/>
              </w:rPr>
              <w:t xml:space="preserve">Student ID: </w:t>
            </w:r>
            <w:r w:rsidR="009F6152" w:rsidRPr="00947752">
              <w:rPr>
                <w:rFonts w:ascii="Arial" w:hAnsi="Arial"/>
                <w:i/>
                <w:iCs/>
                <w:color w:val="808080" w:themeColor="background1" w:themeShade="80"/>
                <w:sz w:val="28"/>
                <w:szCs w:val="28"/>
              </w:rPr>
              <w:t>&lt;</w:t>
            </w:r>
            <w:r w:rsidR="0054546E" w:rsidRPr="00947752">
              <w:rPr>
                <w:rFonts w:ascii="Arial" w:hAnsi="Arial"/>
                <w:i/>
                <w:iCs/>
                <w:color w:val="808080" w:themeColor="background1" w:themeShade="80"/>
                <w:sz w:val="28"/>
                <w:szCs w:val="28"/>
              </w:rPr>
              <w:t>Student</w:t>
            </w:r>
            <w:r w:rsidR="009F6152" w:rsidRPr="00947752">
              <w:rPr>
                <w:rFonts w:ascii="Arial" w:hAnsi="Arial"/>
                <w:i/>
                <w:iCs/>
                <w:color w:val="808080" w:themeColor="background1" w:themeShade="80"/>
                <w:sz w:val="28"/>
                <w:szCs w:val="28"/>
              </w:rPr>
              <w:t>’s Student ID&gt;</w:t>
            </w:r>
          </w:p>
          <w:p w14:paraId="6244DC04" w14:textId="77777777" w:rsidR="00245C5F" w:rsidRPr="00947752" w:rsidRDefault="00245C5F" w:rsidP="00893C5F">
            <w:pPr>
              <w:pStyle w:val="BodyTextSerif"/>
              <w:ind w:left="-107"/>
              <w:jc w:val="center"/>
              <w:rPr>
                <w:rFonts w:ascii="Arial" w:hAnsi="Arial"/>
                <w:sz w:val="40"/>
              </w:rPr>
            </w:pPr>
          </w:p>
        </w:tc>
      </w:tr>
      <w:tr w:rsidR="00245C5F" w:rsidRPr="003429F4" w14:paraId="286F09B1" w14:textId="77777777" w:rsidTr="00056355">
        <w:tc>
          <w:tcPr>
            <w:tcW w:w="9016" w:type="dxa"/>
            <w:tcMar>
              <w:top w:w="170" w:type="dxa"/>
              <w:bottom w:w="1213" w:type="dxa"/>
            </w:tcMar>
          </w:tcPr>
          <w:p w14:paraId="128C1AC6" w14:textId="7E04E188" w:rsidR="00245C5F" w:rsidRPr="00E53650" w:rsidRDefault="00B15DC8" w:rsidP="00893C5F">
            <w:pPr>
              <w:pStyle w:val="BodyTextSerif"/>
              <w:ind w:left="-107"/>
              <w:jc w:val="center"/>
              <w:rPr>
                <w:rFonts w:ascii="Arial" w:hAnsi="Arial"/>
              </w:rPr>
            </w:pPr>
            <w:r w:rsidRPr="00E53650">
              <w:rPr>
                <w:rFonts w:ascii="Arial" w:hAnsi="Arial"/>
              </w:rPr>
              <w:t>Work</w:t>
            </w:r>
            <w:r w:rsidR="00245C5F" w:rsidRPr="00E53650">
              <w:rPr>
                <w:rFonts w:ascii="Arial" w:hAnsi="Arial"/>
              </w:rPr>
              <w:t xml:space="preserve"> Supervisor: </w:t>
            </w:r>
            <w:r w:rsidR="0068383C" w:rsidRPr="00E53650">
              <w:rPr>
                <w:rFonts w:ascii="Arial" w:hAnsi="Arial"/>
                <w:i/>
                <w:iCs/>
                <w:color w:val="808080" w:themeColor="background1" w:themeShade="80"/>
              </w:rPr>
              <w:t>&lt;Work Supervisor’s Full Name&gt;</w:t>
            </w:r>
          </w:p>
          <w:p w14:paraId="23EBC831" w14:textId="77777777" w:rsidR="00245C5F" w:rsidRPr="00E53650" w:rsidRDefault="00245C5F" w:rsidP="00893C5F">
            <w:pPr>
              <w:pStyle w:val="BodyTextSerif"/>
              <w:ind w:left="-107"/>
              <w:jc w:val="center"/>
              <w:rPr>
                <w:rFonts w:ascii="Arial" w:hAnsi="Arial"/>
              </w:rPr>
            </w:pPr>
          </w:p>
          <w:p w14:paraId="276BC45D" w14:textId="4C8ACF9B" w:rsidR="00245C5F" w:rsidRPr="00E53650" w:rsidRDefault="00245C5F" w:rsidP="00893C5F">
            <w:pPr>
              <w:pStyle w:val="BodyTextSerif"/>
              <w:ind w:left="-107"/>
              <w:jc w:val="center"/>
              <w:rPr>
                <w:rFonts w:ascii="Arial" w:hAnsi="Arial"/>
              </w:rPr>
            </w:pPr>
            <w:r w:rsidRPr="00E53650">
              <w:rPr>
                <w:rFonts w:ascii="Arial" w:hAnsi="Arial"/>
              </w:rPr>
              <w:t xml:space="preserve">Academic Supervisor: </w:t>
            </w:r>
            <w:r w:rsidR="0068383C" w:rsidRPr="00E53650">
              <w:rPr>
                <w:rFonts w:ascii="Arial" w:hAnsi="Arial"/>
                <w:i/>
                <w:iCs/>
                <w:color w:val="808080" w:themeColor="background1" w:themeShade="80"/>
              </w:rPr>
              <w:t>&lt;Academic Supervisor’s Full Name&gt;</w:t>
            </w:r>
          </w:p>
          <w:p w14:paraId="63528804" w14:textId="77777777" w:rsidR="00245C5F" w:rsidRPr="00947752" w:rsidRDefault="00245C5F" w:rsidP="00893C5F">
            <w:pPr>
              <w:pStyle w:val="BodyTextSerif"/>
              <w:ind w:left="-107"/>
              <w:jc w:val="center"/>
              <w:rPr>
                <w:rFonts w:ascii="Arial" w:hAnsi="Arial"/>
                <w:sz w:val="24"/>
                <w:szCs w:val="24"/>
              </w:rPr>
            </w:pPr>
          </w:p>
          <w:p w14:paraId="6C58DEFA" w14:textId="5DC82C26" w:rsidR="0078145D" w:rsidRPr="00947752" w:rsidRDefault="0078145D" w:rsidP="00893C5F">
            <w:pPr>
              <w:pStyle w:val="BodyTextSerif"/>
              <w:ind w:left="-107"/>
              <w:jc w:val="center"/>
              <w:rPr>
                <w:rFonts w:ascii="Arial" w:hAnsi="Arial"/>
                <w:sz w:val="24"/>
                <w:szCs w:val="24"/>
              </w:rPr>
            </w:pPr>
          </w:p>
        </w:tc>
      </w:tr>
      <w:tr w:rsidR="00245C5F" w:rsidRPr="00DC7422" w14:paraId="4005ECAA" w14:textId="77777777" w:rsidTr="00947752">
        <w:trPr>
          <w:trHeight w:val="484"/>
        </w:trPr>
        <w:tc>
          <w:tcPr>
            <w:tcW w:w="9016" w:type="dxa"/>
            <w:tcMar>
              <w:top w:w="170" w:type="dxa"/>
              <w:bottom w:w="170" w:type="dxa"/>
            </w:tcMar>
          </w:tcPr>
          <w:p w14:paraId="46D3A24B" w14:textId="658A0B17" w:rsidR="00245C5F" w:rsidRPr="00947752" w:rsidRDefault="00245C5F" w:rsidP="00791EA5">
            <w:pPr>
              <w:pStyle w:val="BodyTextSerif"/>
              <w:ind w:left="-107"/>
              <w:jc w:val="center"/>
              <w:rPr>
                <w:rFonts w:ascii="Arial" w:hAnsi="Arial"/>
                <w:sz w:val="24"/>
              </w:rPr>
            </w:pPr>
            <w:r w:rsidRPr="00947752">
              <w:rPr>
                <w:rFonts w:ascii="Arial" w:hAnsi="Arial"/>
                <w:szCs w:val="21"/>
              </w:rPr>
              <w:t xml:space="preserve">Submitted as part of the requirement for </w:t>
            </w:r>
            <w:r w:rsidR="00471F3B" w:rsidRPr="00947752">
              <w:rPr>
                <w:rFonts w:ascii="Arial" w:hAnsi="Arial"/>
                <w:szCs w:val="21"/>
              </w:rPr>
              <w:t>CSC3</w:t>
            </w:r>
            <w:r w:rsidR="00700326">
              <w:rPr>
                <w:rFonts w:ascii="Arial" w:hAnsi="Arial"/>
                <w:szCs w:val="21"/>
              </w:rPr>
              <w:t>1</w:t>
            </w:r>
            <w:r w:rsidRPr="00947752">
              <w:rPr>
                <w:rFonts w:ascii="Arial" w:hAnsi="Arial"/>
                <w:szCs w:val="21"/>
              </w:rPr>
              <w:t>0</w:t>
            </w:r>
            <w:r w:rsidR="004C3AFE">
              <w:rPr>
                <w:rFonts w:ascii="Arial" w:hAnsi="Arial"/>
                <w:szCs w:val="21"/>
              </w:rPr>
              <w:t>1</w:t>
            </w:r>
            <w:r w:rsidRPr="00947752">
              <w:rPr>
                <w:rFonts w:ascii="Arial" w:hAnsi="Arial"/>
                <w:szCs w:val="21"/>
              </w:rPr>
              <w:t xml:space="preserve"> </w:t>
            </w:r>
            <w:r w:rsidR="004C3AFE">
              <w:rPr>
                <w:rFonts w:ascii="Arial" w:hAnsi="Arial"/>
                <w:szCs w:val="21"/>
              </w:rPr>
              <w:t>Capstone Project</w:t>
            </w:r>
          </w:p>
        </w:tc>
      </w:tr>
    </w:tbl>
    <w:p w14:paraId="60ABAD99" w14:textId="77777777" w:rsidR="00245C5F" w:rsidRPr="00C22261" w:rsidRDefault="00245C5F" w:rsidP="00A52688">
      <w:pPr>
        <w:pStyle w:val="BodyText"/>
        <w:ind w:left="0"/>
      </w:pPr>
    </w:p>
    <w:p w14:paraId="352FA511" w14:textId="77777777" w:rsidR="00245C5F" w:rsidRDefault="00245C5F" w:rsidP="00245C5F">
      <w:pPr>
        <w:pStyle w:val="BodyText"/>
        <w:sectPr w:rsidR="00245C5F" w:rsidSect="00C22261">
          <w:headerReference w:type="default" r:id="rId12"/>
          <w:footerReference w:type="default" r:id="rId13"/>
          <w:pgSz w:w="11906" w:h="16838"/>
          <w:pgMar w:top="1560" w:right="1440" w:bottom="1560" w:left="1440" w:header="708" w:footer="708" w:gutter="0"/>
          <w:pgNumType w:start="1"/>
          <w:cols w:space="708"/>
          <w:titlePg/>
          <w:docGrid w:linePitch="360"/>
        </w:sectPr>
      </w:pPr>
    </w:p>
    <w:p w14:paraId="2AEF2A5C" w14:textId="77777777" w:rsidR="00245C5F" w:rsidRDefault="00245C5F" w:rsidP="003335C9">
      <w:pPr>
        <w:pStyle w:val="Heading1"/>
        <w:numPr>
          <w:ilvl w:val="0"/>
          <w:numId w:val="1"/>
        </w:numPr>
      </w:pPr>
      <w:r>
        <w:lastRenderedPageBreak/>
        <w:t>Introduction (Heading 1)</w:t>
      </w:r>
    </w:p>
    <w:p w14:paraId="3438C39F" w14:textId="77777777" w:rsidR="00245C5F" w:rsidRDefault="00245C5F" w:rsidP="00245C5F">
      <w:pPr>
        <w:pStyle w:val="BodyText"/>
      </w:pPr>
    </w:p>
    <w:p w14:paraId="6B29A3DF" w14:textId="0A683F77" w:rsidR="00475530" w:rsidRDefault="00475530" w:rsidP="00475530">
      <w:pPr>
        <w:pStyle w:val="BodyText"/>
        <w:spacing w:line="276" w:lineRule="auto"/>
      </w:pPr>
      <w:r>
        <w:t xml:space="preserve">The introduction sets out what you plan to say and </w:t>
      </w:r>
      <w:r w:rsidR="00E6301F">
        <w:t>summarises</w:t>
      </w:r>
      <w:r>
        <w:t xml:space="preserve"> the problem under discussion and </w:t>
      </w:r>
      <w:r w:rsidR="00E6301F">
        <w:t>its motivation</w:t>
      </w:r>
      <w:r>
        <w:t xml:space="preserve">. It serves as a framework for the main body of the </w:t>
      </w:r>
      <w:r w:rsidR="00E6301F">
        <w:t xml:space="preserve">final capstone </w:t>
      </w:r>
      <w:r>
        <w:t>report</w:t>
      </w:r>
      <w:r w:rsidR="00E6301F">
        <w:t xml:space="preserve"> (that you will need to submit in the Final Trimester)</w:t>
      </w:r>
      <w:r>
        <w:t xml:space="preserve">. You should include information about the background </w:t>
      </w:r>
      <w:r w:rsidR="00E6301F">
        <w:t>of</w:t>
      </w:r>
      <w:r>
        <w:t xml:space="preserve"> your research and what its aims and objectives are. Do state any limitations within the scope of the research. You should also include some literature in this section</w:t>
      </w:r>
      <w:r w:rsidR="00E6301F">
        <w:t>,</w:t>
      </w:r>
      <w:r>
        <w:t xml:space="preserve"> reporting what is already known about your question/topic</w:t>
      </w:r>
      <w:r w:rsidR="00E6301F">
        <w:t xml:space="preserve"> and</w:t>
      </w:r>
      <w:r>
        <w:t xml:space="preserve"> any gaps.</w:t>
      </w:r>
    </w:p>
    <w:p w14:paraId="378093D4" w14:textId="77777777" w:rsidR="00475530" w:rsidRDefault="00475530" w:rsidP="00475530">
      <w:pPr>
        <w:pStyle w:val="BodyText"/>
        <w:spacing w:line="276" w:lineRule="auto"/>
      </w:pPr>
    </w:p>
    <w:p w14:paraId="5AB4028E" w14:textId="3EA2CA6F" w:rsidR="00475530" w:rsidRDefault="00475530" w:rsidP="00475530">
      <w:pPr>
        <w:pStyle w:val="BodyText"/>
        <w:spacing w:line="276" w:lineRule="auto"/>
      </w:pPr>
      <w:r>
        <w:t xml:space="preserve">Here are a few pointers to guide you </w:t>
      </w:r>
      <w:r w:rsidR="00E6301F">
        <w:t>i</w:t>
      </w:r>
      <w:r>
        <w:t>n putting together this section.</w:t>
      </w:r>
    </w:p>
    <w:p w14:paraId="027ECF97" w14:textId="77777777" w:rsidR="00475530" w:rsidRDefault="00475530" w:rsidP="003335C9">
      <w:pPr>
        <w:pStyle w:val="BodyText"/>
        <w:numPr>
          <w:ilvl w:val="0"/>
          <w:numId w:val="2"/>
        </w:numPr>
        <w:spacing w:line="276" w:lineRule="auto"/>
      </w:pPr>
      <w:r>
        <w:t>Motivation for the capstone project</w:t>
      </w:r>
    </w:p>
    <w:p w14:paraId="26CAA1A3" w14:textId="7ED34929" w:rsidR="00475530" w:rsidRDefault="00475530" w:rsidP="003335C9">
      <w:pPr>
        <w:pStyle w:val="BodyText"/>
        <w:numPr>
          <w:ilvl w:val="1"/>
          <w:numId w:val="2"/>
        </w:numPr>
        <w:spacing w:line="276" w:lineRule="auto"/>
      </w:pPr>
      <w:r>
        <w:t>What is the bigger picture?</w:t>
      </w:r>
    </w:p>
    <w:p w14:paraId="0AAAAC80" w14:textId="259B84F8" w:rsidR="00475530" w:rsidRDefault="00475530" w:rsidP="003335C9">
      <w:pPr>
        <w:pStyle w:val="BodyText"/>
        <w:numPr>
          <w:ilvl w:val="1"/>
          <w:numId w:val="2"/>
        </w:numPr>
        <w:spacing w:line="276" w:lineRule="auto"/>
      </w:pPr>
      <w:r>
        <w:t>Purpose of capstone project.</w:t>
      </w:r>
    </w:p>
    <w:p w14:paraId="711091FA" w14:textId="77777777" w:rsidR="00475530" w:rsidRDefault="00475530" w:rsidP="003335C9">
      <w:pPr>
        <w:pStyle w:val="BodyText"/>
        <w:numPr>
          <w:ilvl w:val="0"/>
          <w:numId w:val="2"/>
        </w:numPr>
        <w:spacing w:line="276" w:lineRule="auto"/>
      </w:pPr>
      <w:r>
        <w:t>Problem Definition</w:t>
      </w:r>
    </w:p>
    <w:p w14:paraId="1D86105B" w14:textId="1D0D3743" w:rsidR="00475530" w:rsidRDefault="00475530" w:rsidP="003335C9">
      <w:pPr>
        <w:pStyle w:val="BodyText"/>
        <w:numPr>
          <w:ilvl w:val="1"/>
          <w:numId w:val="2"/>
        </w:numPr>
        <w:spacing w:line="276" w:lineRule="auto"/>
      </w:pPr>
      <w:r>
        <w:t xml:space="preserve">List two to three sub-problems and elaborate </w:t>
      </w:r>
      <w:r w:rsidR="00E6301F">
        <w:t xml:space="preserve">on </w:t>
      </w:r>
      <w:r>
        <w:t>them (one paragraph for each sub-problem).</w:t>
      </w:r>
    </w:p>
    <w:p w14:paraId="2C0F3291" w14:textId="77777777" w:rsidR="00475530" w:rsidRDefault="00475530" w:rsidP="003335C9">
      <w:pPr>
        <w:pStyle w:val="BodyText"/>
        <w:numPr>
          <w:ilvl w:val="1"/>
          <w:numId w:val="2"/>
        </w:numPr>
        <w:spacing w:line="276" w:lineRule="auto"/>
      </w:pPr>
      <w:r>
        <w:t>Justify that these problems are worth working on and have not been solved</w:t>
      </w:r>
    </w:p>
    <w:p w14:paraId="335F83D6" w14:textId="4EB8FA9C" w:rsidR="00475530" w:rsidRDefault="00475530" w:rsidP="003335C9">
      <w:pPr>
        <w:pStyle w:val="BodyText"/>
        <w:numPr>
          <w:ilvl w:val="1"/>
          <w:numId w:val="2"/>
        </w:numPr>
        <w:spacing w:line="276" w:lineRule="auto"/>
      </w:pPr>
      <w:r>
        <w:t>Cite any initial past relevant literature work (IEEE, ACM etc</w:t>
      </w:r>
      <w:r w:rsidR="00E6301F">
        <w:t>.)</w:t>
      </w:r>
    </w:p>
    <w:p w14:paraId="725184C0" w14:textId="08CF5C8B" w:rsidR="00475530" w:rsidRDefault="00475530" w:rsidP="003335C9">
      <w:pPr>
        <w:pStyle w:val="BodyText"/>
        <w:numPr>
          <w:ilvl w:val="0"/>
          <w:numId w:val="2"/>
        </w:numPr>
        <w:spacing w:line="276" w:lineRule="auto"/>
      </w:pPr>
      <w:r>
        <w:t>Summarise all the sub-problems into a paragraph</w:t>
      </w:r>
    </w:p>
    <w:p w14:paraId="3C5EBC0D" w14:textId="41B59EDB" w:rsidR="00475530" w:rsidRDefault="00475530" w:rsidP="00475530">
      <w:pPr>
        <w:pStyle w:val="BodyText"/>
        <w:spacing w:line="276" w:lineRule="auto"/>
      </w:pPr>
    </w:p>
    <w:p w14:paraId="0F3D8F4A" w14:textId="5FAA737C" w:rsidR="001E0A3A" w:rsidRPr="00475530" w:rsidRDefault="001E0A3A" w:rsidP="001E0A3A">
      <w:pPr>
        <w:pStyle w:val="BodyText"/>
        <w:spacing w:line="276" w:lineRule="auto"/>
        <w:rPr>
          <w:color w:val="FF0000"/>
        </w:rPr>
      </w:pPr>
      <w:r w:rsidRPr="00475530">
        <w:rPr>
          <w:color w:val="FF0000"/>
        </w:rPr>
        <w:t xml:space="preserve">This section will </w:t>
      </w:r>
      <w:r w:rsidR="00E6301F">
        <w:rPr>
          <w:color w:val="FF0000"/>
        </w:rPr>
        <w:t>bridge</w:t>
      </w:r>
      <w:r w:rsidRPr="00475530">
        <w:rPr>
          <w:color w:val="FF0000"/>
        </w:rPr>
        <w:t xml:space="preserve"> the next section on </w:t>
      </w:r>
      <w:r w:rsidR="00E6301F">
        <w:rPr>
          <w:color w:val="FF0000"/>
        </w:rPr>
        <w:t xml:space="preserve">the </w:t>
      </w:r>
      <w:r w:rsidRPr="00475530">
        <w:rPr>
          <w:color w:val="FF0000"/>
        </w:rPr>
        <w:t xml:space="preserve">elaborated literature review and </w:t>
      </w:r>
      <w:r w:rsidR="00E6301F">
        <w:rPr>
          <w:color w:val="FF0000"/>
        </w:rPr>
        <w:t xml:space="preserve">a </w:t>
      </w:r>
      <w:r w:rsidRPr="00475530">
        <w:rPr>
          <w:color w:val="FF0000"/>
        </w:rPr>
        <w:t xml:space="preserve">proposed solution </w:t>
      </w:r>
      <w:r>
        <w:rPr>
          <w:color w:val="FF0000"/>
        </w:rPr>
        <w:t xml:space="preserve">included </w:t>
      </w:r>
      <w:r w:rsidRPr="00475530">
        <w:rPr>
          <w:color w:val="FF0000"/>
        </w:rPr>
        <w:t xml:space="preserve">in the Capstone Report </w:t>
      </w:r>
      <w:r w:rsidR="00E6301F">
        <w:rPr>
          <w:color w:val="FF0000"/>
        </w:rPr>
        <w:t>in</w:t>
      </w:r>
      <w:r w:rsidRPr="00475530">
        <w:rPr>
          <w:color w:val="FF0000"/>
        </w:rPr>
        <w:t xml:space="preserve"> </w:t>
      </w:r>
      <w:r w:rsidR="0076502F">
        <w:rPr>
          <w:color w:val="FF0000"/>
        </w:rPr>
        <w:t xml:space="preserve">the Middle </w:t>
      </w:r>
      <w:r w:rsidRPr="00475530">
        <w:rPr>
          <w:color w:val="FF0000"/>
        </w:rPr>
        <w:t>Trimester.</w:t>
      </w:r>
    </w:p>
    <w:p w14:paraId="2FAD1D1C" w14:textId="77777777" w:rsidR="00475530" w:rsidRDefault="00475530" w:rsidP="00475530">
      <w:pPr>
        <w:pStyle w:val="BodyText"/>
        <w:spacing w:line="276" w:lineRule="auto"/>
      </w:pPr>
    </w:p>
    <w:p w14:paraId="196113C5" w14:textId="540363CB" w:rsidR="00475530" w:rsidRDefault="00475530" w:rsidP="003335C9">
      <w:pPr>
        <w:pStyle w:val="Heading1"/>
        <w:numPr>
          <w:ilvl w:val="0"/>
          <w:numId w:val="1"/>
        </w:numPr>
      </w:pPr>
      <w:r>
        <w:t>Project Objectives (Heading 1)</w:t>
      </w:r>
    </w:p>
    <w:p w14:paraId="3C402643" w14:textId="77777777" w:rsidR="00475530" w:rsidRDefault="00475530" w:rsidP="00475530">
      <w:pPr>
        <w:pStyle w:val="BodyText"/>
        <w:spacing w:line="276" w:lineRule="auto"/>
      </w:pPr>
    </w:p>
    <w:p w14:paraId="0408ACF0" w14:textId="77777777" w:rsidR="00475530" w:rsidRDefault="00475530" w:rsidP="00475530">
      <w:pPr>
        <w:pStyle w:val="BodyText"/>
        <w:spacing w:line="276" w:lineRule="auto"/>
      </w:pPr>
      <w:r>
        <w:t>-</w:t>
      </w:r>
      <w:r>
        <w:tab/>
        <w:t>List the objectives of the project</w:t>
      </w:r>
    </w:p>
    <w:p w14:paraId="5BDF296F" w14:textId="77777777" w:rsidR="00475530" w:rsidRDefault="00475530" w:rsidP="00475530">
      <w:pPr>
        <w:pStyle w:val="BodyText"/>
        <w:spacing w:line="276" w:lineRule="auto"/>
      </w:pPr>
      <w:r>
        <w:t>-</w:t>
      </w:r>
      <w:r>
        <w:tab/>
        <w:t>High-level target (e.g. improve the performance of the system by 5%)</w:t>
      </w:r>
    </w:p>
    <w:p w14:paraId="1B4574A6" w14:textId="77777777" w:rsidR="00475530" w:rsidRDefault="00475530" w:rsidP="00475530">
      <w:pPr>
        <w:pStyle w:val="BodyText"/>
        <w:spacing w:line="276" w:lineRule="auto"/>
      </w:pPr>
    </w:p>
    <w:p w14:paraId="11C5BED4" w14:textId="22FC11B1" w:rsidR="00475530" w:rsidRDefault="00475530" w:rsidP="003335C9">
      <w:pPr>
        <w:pStyle w:val="Heading1"/>
        <w:numPr>
          <w:ilvl w:val="0"/>
          <w:numId w:val="1"/>
        </w:numPr>
      </w:pPr>
      <w:r>
        <w:t>References (Heading 1)</w:t>
      </w:r>
    </w:p>
    <w:p w14:paraId="2EA9FC50" w14:textId="02D27E8B" w:rsidR="00475530" w:rsidRDefault="00475530" w:rsidP="00475530">
      <w:pPr>
        <w:pStyle w:val="BodyText"/>
        <w:spacing w:line="276" w:lineRule="auto"/>
      </w:pPr>
    </w:p>
    <w:p w14:paraId="53B9F899" w14:textId="4A6D70B2" w:rsidR="003335C9" w:rsidRDefault="00475530" w:rsidP="003335C9">
      <w:pPr>
        <w:pStyle w:val="BodyText"/>
        <w:spacing w:line="276" w:lineRule="auto"/>
      </w:pPr>
      <w:r w:rsidRPr="00475530">
        <w:t xml:space="preserve">The references are a list of any sources you have used in your report. Your report should use the standard referencing style </w:t>
      </w:r>
      <w:r w:rsidR="003335C9">
        <w:t>following</w:t>
      </w:r>
      <w:r>
        <w:t xml:space="preserve"> an established referencing format (e.g., IEEE, Harvard, APA, etc.)</w:t>
      </w:r>
      <w:r w:rsidR="003335C9">
        <w:t>.</w:t>
      </w:r>
    </w:p>
    <w:p w14:paraId="2BCB3405" w14:textId="5D460DDA" w:rsidR="00475530" w:rsidRDefault="00475530" w:rsidP="00475530">
      <w:pPr>
        <w:pStyle w:val="BodyText"/>
        <w:spacing w:line="276" w:lineRule="auto"/>
      </w:pPr>
    </w:p>
    <w:p w14:paraId="1170973A" w14:textId="77777777" w:rsidR="00245C5F" w:rsidRDefault="00245C5F" w:rsidP="00245C5F">
      <w:pPr>
        <w:pStyle w:val="BodyText"/>
        <w:ind w:left="1128"/>
      </w:pPr>
    </w:p>
    <w:p w14:paraId="27664CA9" w14:textId="77777777" w:rsidR="00245C5F" w:rsidRDefault="00245C5F" w:rsidP="00245C5F">
      <w:pPr>
        <w:pStyle w:val="BodyText"/>
      </w:pPr>
    </w:p>
    <w:p w14:paraId="1A97B8E7" w14:textId="77777777" w:rsidR="00245C5F" w:rsidRDefault="00245C5F" w:rsidP="00245C5F">
      <w:pPr>
        <w:pStyle w:val="BodyText"/>
      </w:pPr>
    </w:p>
    <w:p w14:paraId="587CB603" w14:textId="523C4D88" w:rsidR="00A657E3" w:rsidRPr="00730E64" w:rsidRDefault="00245C5F" w:rsidP="00245C5F">
      <w:pPr>
        <w:pStyle w:val="BodyText"/>
        <w:jc w:val="center"/>
      </w:pPr>
      <w:r w:rsidRPr="00CD181D">
        <w:rPr>
          <w:b/>
        </w:rPr>
        <w:t xml:space="preserve">END OF </w:t>
      </w:r>
      <w:r w:rsidR="00001AEA">
        <w:rPr>
          <w:b/>
        </w:rPr>
        <w:t>REPORT</w:t>
      </w:r>
    </w:p>
    <w:sectPr w:rsidR="00A657E3" w:rsidRPr="00730E64" w:rsidSect="00C22261">
      <w:headerReference w:type="default" r:id="rId14"/>
      <w:footerReference w:type="default" r:id="rId15"/>
      <w:headerReference w:type="first" r:id="rId16"/>
      <w:pgSz w:w="11906" w:h="16838"/>
      <w:pgMar w:top="1560" w:right="1440" w:bottom="156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EE1623" w14:textId="77777777" w:rsidR="007A4AC1" w:rsidRDefault="007A4AC1" w:rsidP="006E7489">
      <w:r>
        <w:separator/>
      </w:r>
    </w:p>
  </w:endnote>
  <w:endnote w:type="continuationSeparator" w:id="0">
    <w:p w14:paraId="261E0CF8" w14:textId="77777777" w:rsidR="007A4AC1" w:rsidRDefault="007A4AC1" w:rsidP="006E74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289DBF" w14:textId="470D41BB" w:rsidR="00C22261" w:rsidRPr="008F2958" w:rsidRDefault="000F7576" w:rsidP="0006438D">
    <w:pPr>
      <w:pStyle w:val="Footer"/>
      <w:pBdr>
        <w:top w:val="thinThickSmallGap" w:sz="24" w:space="6" w:color="622423" w:themeColor="accent2" w:themeShade="7F"/>
      </w:pBdr>
      <w:tabs>
        <w:tab w:val="clear" w:pos="9026"/>
        <w:tab w:val="right" w:pos="9027"/>
      </w:tabs>
      <w:rPr>
        <w:rFonts w:asciiTheme="majorHAnsi" w:hAnsiTheme="majorHAnsi"/>
      </w:rPr>
    </w:pPr>
    <w:r>
      <w:rPr>
        <w:rFonts w:asciiTheme="majorHAnsi" w:eastAsiaTheme="majorEastAsia" w:hAnsiTheme="majorHAnsi" w:cstheme="majorBidi"/>
        <w:noProof/>
        <w:sz w:val="16"/>
        <w:lang w:eastAsia="zh-SG"/>
      </w:rPr>
      <w:t>CSC3</w:t>
    </w:r>
    <w:r w:rsidR="00C22261" w:rsidRPr="000C1EA4">
      <w:rPr>
        <w:rFonts w:asciiTheme="majorHAnsi" w:eastAsiaTheme="majorEastAsia" w:hAnsiTheme="majorHAnsi" w:cstheme="majorBidi"/>
        <w:noProof/>
        <w:sz w:val="16"/>
        <w:lang w:eastAsia="zh-SG"/>
      </w:rPr>
      <w:t xml:space="preserve">002 </w:t>
    </w:r>
    <w:r w:rsidR="00C22261">
      <w:rPr>
        <w:rFonts w:asciiTheme="majorHAnsi" w:eastAsiaTheme="majorEastAsia" w:hAnsiTheme="majorHAnsi" w:cstheme="majorBidi"/>
        <w:noProof/>
        <w:sz w:val="16"/>
        <w:lang w:eastAsia="zh-SG"/>
      </w:rPr>
      <w:t>Integrated Work Study</w:t>
    </w:r>
    <w:r w:rsidR="00C709B0">
      <w:rPr>
        <w:rFonts w:asciiTheme="majorHAnsi" w:eastAsiaTheme="majorEastAsia" w:hAnsiTheme="majorHAnsi" w:cstheme="majorBidi"/>
        <w:noProof/>
        <w:sz w:val="16"/>
        <w:lang w:eastAsia="zh-SG"/>
      </w:rPr>
      <w:t xml:space="preserve"> Programme</w:t>
    </w:r>
    <w:r w:rsidR="00A83FD9">
      <w:rPr>
        <w:rFonts w:asciiTheme="majorHAnsi" w:eastAsiaTheme="majorEastAsia" w:hAnsiTheme="majorHAnsi" w:cstheme="majorBidi"/>
        <w:noProof/>
        <w:sz w:val="16"/>
        <w:lang w:eastAsia="zh-SG"/>
      </w:rPr>
      <w:tab/>
    </w:r>
    <w:r w:rsidR="00C22261" w:rsidRPr="008F2958">
      <w:rPr>
        <w:rFonts w:asciiTheme="majorHAnsi" w:eastAsiaTheme="majorEastAsia" w:hAnsiTheme="majorHAnsi" w:cstheme="majorBidi"/>
        <w:noProof/>
        <w:sz w:val="16"/>
        <w:lang w:eastAsia="zh-SG"/>
      </w:rPr>
      <w:tab/>
    </w:r>
    <w:r w:rsidR="00C22261" w:rsidRPr="008F2958">
      <w:rPr>
        <w:rFonts w:asciiTheme="majorHAnsi" w:eastAsiaTheme="majorEastAsia" w:hAnsiTheme="majorHAnsi" w:cstheme="majorBidi"/>
        <w:sz w:val="16"/>
      </w:rPr>
      <w:t xml:space="preserve">Page </w:t>
    </w:r>
    <w:r w:rsidR="00C22261" w:rsidRPr="008F2958">
      <w:rPr>
        <w:rFonts w:asciiTheme="majorHAnsi" w:hAnsiTheme="majorHAnsi"/>
        <w:sz w:val="16"/>
      </w:rPr>
      <w:fldChar w:fldCharType="begin"/>
    </w:r>
    <w:r w:rsidR="00C22261" w:rsidRPr="008F2958">
      <w:rPr>
        <w:rFonts w:asciiTheme="majorHAnsi" w:hAnsiTheme="majorHAnsi"/>
        <w:sz w:val="16"/>
      </w:rPr>
      <w:instrText xml:space="preserve"> PAGE   \* MERGEFORMAT </w:instrText>
    </w:r>
    <w:r w:rsidR="00C22261" w:rsidRPr="008F2958">
      <w:rPr>
        <w:rFonts w:asciiTheme="majorHAnsi" w:hAnsiTheme="majorHAnsi"/>
        <w:sz w:val="16"/>
      </w:rPr>
      <w:fldChar w:fldCharType="separate"/>
    </w:r>
    <w:r w:rsidR="00245C5F" w:rsidRPr="00245C5F">
      <w:rPr>
        <w:rFonts w:asciiTheme="majorHAnsi" w:eastAsiaTheme="majorEastAsia" w:hAnsiTheme="majorHAnsi" w:cstheme="majorBidi"/>
        <w:noProof/>
        <w:sz w:val="16"/>
      </w:rPr>
      <w:t>2</w:t>
    </w:r>
    <w:r w:rsidR="00C22261" w:rsidRPr="008F2958">
      <w:rPr>
        <w:rFonts w:asciiTheme="majorHAnsi" w:eastAsiaTheme="majorEastAsia" w:hAnsiTheme="majorHAnsi" w:cstheme="majorBidi"/>
        <w:noProof/>
        <w:sz w:val="16"/>
      </w:rPr>
      <w:fldChar w:fldCharType="end"/>
    </w:r>
    <w:r w:rsidR="00C22261">
      <w:rPr>
        <w:rFonts w:asciiTheme="majorHAnsi" w:eastAsiaTheme="majorEastAsia" w:hAnsiTheme="majorHAnsi" w:cstheme="majorBidi"/>
        <w:noProof/>
        <w:sz w:val="16"/>
      </w:rPr>
      <w:t xml:space="preserve"> of </w:t>
    </w:r>
    <w:r w:rsidR="00C22261">
      <w:rPr>
        <w:rFonts w:asciiTheme="majorHAnsi" w:eastAsiaTheme="majorEastAsia" w:hAnsiTheme="majorHAnsi" w:cstheme="majorBidi"/>
        <w:noProof/>
        <w:sz w:val="16"/>
      </w:rPr>
      <w:fldChar w:fldCharType="begin"/>
    </w:r>
    <w:r w:rsidR="00C22261">
      <w:rPr>
        <w:rFonts w:asciiTheme="majorHAnsi" w:eastAsiaTheme="majorEastAsia" w:hAnsiTheme="majorHAnsi" w:cstheme="majorBidi"/>
        <w:noProof/>
        <w:sz w:val="16"/>
      </w:rPr>
      <w:instrText xml:space="preserve"> SECTIONPAGES  \* Arabic  \* MERGEFORMAT </w:instrText>
    </w:r>
    <w:r w:rsidR="00C22261">
      <w:rPr>
        <w:rFonts w:asciiTheme="majorHAnsi" w:eastAsiaTheme="majorEastAsia" w:hAnsiTheme="majorHAnsi" w:cstheme="majorBidi"/>
        <w:noProof/>
        <w:sz w:val="16"/>
      </w:rPr>
      <w:fldChar w:fldCharType="separate"/>
    </w:r>
    <w:r w:rsidR="00442BCA">
      <w:rPr>
        <w:rFonts w:asciiTheme="majorHAnsi" w:eastAsiaTheme="majorEastAsia" w:hAnsiTheme="majorHAnsi" w:cstheme="majorBidi"/>
        <w:noProof/>
        <w:sz w:val="16"/>
      </w:rPr>
      <w:t>2</w:t>
    </w:r>
    <w:r w:rsidR="00C22261">
      <w:rPr>
        <w:rFonts w:asciiTheme="majorHAnsi" w:eastAsiaTheme="majorEastAsia" w:hAnsiTheme="majorHAnsi" w:cstheme="majorBidi"/>
        <w:noProof/>
        <w:sz w:val="16"/>
      </w:rPr>
      <w:fldChar w:fldCharType="end"/>
    </w:r>
  </w:p>
  <w:p w14:paraId="1F389436" w14:textId="77777777" w:rsidR="00C22261" w:rsidRPr="003B0317" w:rsidRDefault="00C22261" w:rsidP="0006438D">
    <w:pPr>
      <w:pStyle w:val="Footer"/>
      <w:pBdr>
        <w:top w:val="thinThickSmallGap" w:sz="24" w:space="6" w:color="622423" w:themeColor="accent2" w:themeShade="7F"/>
      </w:pBdr>
      <w:tabs>
        <w:tab w:val="clear" w:pos="9026"/>
        <w:tab w:val="right" w:pos="9027"/>
      </w:tabs>
      <w:rPr>
        <w:rFonts w:asciiTheme="majorHAnsi" w:eastAsiaTheme="majorEastAsia" w:hAnsiTheme="majorHAnsi" w:cstheme="majorBidi"/>
        <w:sz w:val="16"/>
        <w:lang w:eastAsia="zh-SG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F486EE" w14:textId="30465DDE" w:rsidR="00245C5F" w:rsidRPr="008F2958" w:rsidRDefault="00245C5F" w:rsidP="0006438D">
    <w:pPr>
      <w:pStyle w:val="Footer"/>
      <w:pBdr>
        <w:top w:val="thinThickSmallGap" w:sz="24" w:space="6" w:color="622423" w:themeColor="accent2" w:themeShade="7F"/>
      </w:pBdr>
      <w:tabs>
        <w:tab w:val="clear" w:pos="9026"/>
        <w:tab w:val="right" w:pos="9027"/>
      </w:tabs>
      <w:rPr>
        <w:rFonts w:asciiTheme="majorHAnsi" w:hAnsiTheme="majorHAnsi"/>
      </w:rPr>
    </w:pPr>
    <w:r>
      <w:rPr>
        <w:rFonts w:asciiTheme="majorHAnsi" w:eastAsiaTheme="majorEastAsia" w:hAnsiTheme="majorHAnsi" w:cstheme="majorBidi"/>
        <w:noProof/>
        <w:sz w:val="16"/>
        <w:lang w:eastAsia="zh-SG"/>
      </w:rPr>
      <w:t>ICT</w:t>
    </w:r>
    <w:r w:rsidRPr="000C1EA4">
      <w:rPr>
        <w:rFonts w:asciiTheme="majorHAnsi" w:eastAsiaTheme="majorEastAsia" w:hAnsiTheme="majorHAnsi" w:cstheme="majorBidi"/>
        <w:noProof/>
        <w:sz w:val="16"/>
        <w:lang w:eastAsia="zh-SG"/>
      </w:rPr>
      <w:t xml:space="preserve">4002 </w:t>
    </w:r>
    <w:r>
      <w:rPr>
        <w:rFonts w:asciiTheme="majorHAnsi" w:eastAsiaTheme="majorEastAsia" w:hAnsiTheme="majorHAnsi" w:cstheme="majorBidi"/>
        <w:noProof/>
        <w:sz w:val="16"/>
        <w:lang w:eastAsia="zh-SG"/>
      </w:rPr>
      <w:t>Integrated Work Study Programme - IWSP Status Report</w:t>
    </w:r>
    <w:r>
      <w:rPr>
        <w:rFonts w:asciiTheme="majorHAnsi" w:eastAsiaTheme="majorEastAsia" w:hAnsiTheme="majorHAnsi" w:cstheme="majorBidi"/>
        <w:noProof/>
        <w:sz w:val="16"/>
        <w:lang w:eastAsia="zh-SG"/>
      </w:rPr>
      <w:tab/>
    </w:r>
    <w:r w:rsidRPr="008F2958">
      <w:rPr>
        <w:rFonts w:asciiTheme="majorHAnsi" w:eastAsiaTheme="majorEastAsia" w:hAnsiTheme="majorHAnsi" w:cstheme="majorBidi"/>
        <w:noProof/>
        <w:sz w:val="16"/>
        <w:lang w:eastAsia="zh-SG"/>
      </w:rPr>
      <w:tab/>
    </w:r>
    <w:r w:rsidRPr="008F2958">
      <w:rPr>
        <w:rFonts w:asciiTheme="majorHAnsi" w:eastAsiaTheme="majorEastAsia" w:hAnsiTheme="majorHAnsi" w:cstheme="majorBidi"/>
        <w:sz w:val="16"/>
      </w:rPr>
      <w:t xml:space="preserve">Page </w:t>
    </w:r>
    <w:r w:rsidRPr="008F2958">
      <w:rPr>
        <w:rFonts w:asciiTheme="majorHAnsi" w:hAnsiTheme="majorHAnsi"/>
        <w:sz w:val="16"/>
      </w:rPr>
      <w:fldChar w:fldCharType="begin"/>
    </w:r>
    <w:r w:rsidRPr="008F2958">
      <w:rPr>
        <w:rFonts w:asciiTheme="majorHAnsi" w:hAnsiTheme="majorHAnsi"/>
        <w:sz w:val="16"/>
      </w:rPr>
      <w:instrText xml:space="preserve"> PAGE   \* MERGEFORMAT </w:instrText>
    </w:r>
    <w:r w:rsidRPr="008F2958">
      <w:rPr>
        <w:rFonts w:asciiTheme="majorHAnsi" w:hAnsiTheme="majorHAnsi"/>
        <w:sz w:val="16"/>
      </w:rPr>
      <w:fldChar w:fldCharType="separate"/>
    </w:r>
    <w:r w:rsidRPr="00C22261">
      <w:rPr>
        <w:rFonts w:asciiTheme="majorHAnsi" w:eastAsiaTheme="majorEastAsia" w:hAnsiTheme="majorHAnsi" w:cstheme="majorBidi"/>
        <w:noProof/>
        <w:sz w:val="16"/>
      </w:rPr>
      <w:t>1</w:t>
    </w:r>
    <w:r w:rsidRPr="008F2958">
      <w:rPr>
        <w:rFonts w:asciiTheme="majorHAnsi" w:eastAsiaTheme="majorEastAsia" w:hAnsiTheme="majorHAnsi" w:cstheme="majorBidi"/>
        <w:noProof/>
        <w:sz w:val="16"/>
      </w:rPr>
      <w:fldChar w:fldCharType="end"/>
    </w:r>
    <w:r>
      <w:rPr>
        <w:rFonts w:asciiTheme="majorHAnsi" w:eastAsiaTheme="majorEastAsia" w:hAnsiTheme="majorHAnsi" w:cstheme="majorBidi"/>
        <w:noProof/>
        <w:sz w:val="16"/>
      </w:rPr>
      <w:t xml:space="preserve"> of </w:t>
    </w:r>
    <w:r>
      <w:rPr>
        <w:rFonts w:asciiTheme="majorHAnsi" w:eastAsiaTheme="majorEastAsia" w:hAnsiTheme="majorHAnsi" w:cstheme="majorBidi"/>
        <w:noProof/>
        <w:sz w:val="16"/>
      </w:rPr>
      <w:fldChar w:fldCharType="begin"/>
    </w:r>
    <w:r>
      <w:rPr>
        <w:rFonts w:asciiTheme="majorHAnsi" w:eastAsiaTheme="majorEastAsia" w:hAnsiTheme="majorHAnsi" w:cstheme="majorBidi"/>
        <w:noProof/>
        <w:sz w:val="16"/>
      </w:rPr>
      <w:instrText xml:space="preserve"> SECTIONPAGES  \* Arabic  \* MERGEFORMAT </w:instrText>
    </w:r>
    <w:r>
      <w:rPr>
        <w:rFonts w:asciiTheme="majorHAnsi" w:eastAsiaTheme="majorEastAsia" w:hAnsiTheme="majorHAnsi" w:cstheme="majorBidi"/>
        <w:noProof/>
        <w:sz w:val="16"/>
      </w:rPr>
      <w:fldChar w:fldCharType="separate"/>
    </w:r>
    <w:r w:rsidR="00962E49">
      <w:rPr>
        <w:rFonts w:asciiTheme="majorHAnsi" w:eastAsiaTheme="majorEastAsia" w:hAnsiTheme="majorHAnsi" w:cstheme="majorBidi"/>
        <w:noProof/>
        <w:sz w:val="16"/>
      </w:rPr>
      <w:t>2</w:t>
    </w:r>
    <w:r>
      <w:rPr>
        <w:rFonts w:asciiTheme="majorHAnsi" w:eastAsiaTheme="majorEastAsia" w:hAnsiTheme="majorHAnsi" w:cstheme="majorBidi"/>
        <w:noProof/>
        <w:sz w:val="16"/>
      </w:rPr>
      <w:fldChar w:fldCharType="end"/>
    </w:r>
  </w:p>
  <w:p w14:paraId="7266CF48" w14:textId="77777777" w:rsidR="00245C5F" w:rsidRPr="003B0317" w:rsidRDefault="00245C5F" w:rsidP="0006438D">
    <w:pPr>
      <w:pStyle w:val="Footer"/>
      <w:pBdr>
        <w:top w:val="thinThickSmallGap" w:sz="24" w:space="6" w:color="622423" w:themeColor="accent2" w:themeShade="7F"/>
      </w:pBdr>
      <w:tabs>
        <w:tab w:val="clear" w:pos="9026"/>
        <w:tab w:val="right" w:pos="9027"/>
      </w:tabs>
      <w:rPr>
        <w:rFonts w:asciiTheme="majorHAnsi" w:eastAsiaTheme="majorEastAsia" w:hAnsiTheme="majorHAnsi" w:cstheme="majorBidi"/>
        <w:sz w:val="16"/>
        <w:lang w:eastAsia="zh-S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088E02" w14:textId="484B8C80" w:rsidR="00C22261" w:rsidRPr="008F2958" w:rsidRDefault="00556E10" w:rsidP="0006438D">
    <w:pPr>
      <w:pStyle w:val="Footer"/>
      <w:pBdr>
        <w:top w:val="thinThickSmallGap" w:sz="24" w:space="6" w:color="622423" w:themeColor="accent2" w:themeShade="7F"/>
      </w:pBdr>
      <w:tabs>
        <w:tab w:val="clear" w:pos="9026"/>
        <w:tab w:val="right" w:pos="9027"/>
      </w:tabs>
      <w:rPr>
        <w:rFonts w:asciiTheme="majorHAnsi" w:hAnsiTheme="majorHAnsi"/>
      </w:rPr>
    </w:pPr>
    <w:r>
      <w:rPr>
        <w:rFonts w:asciiTheme="majorHAnsi" w:eastAsiaTheme="majorEastAsia" w:hAnsiTheme="majorHAnsi" w:cstheme="majorBidi"/>
        <w:noProof/>
        <w:sz w:val="16"/>
        <w:lang w:eastAsia="zh-SG"/>
      </w:rPr>
      <w:t>CSC3</w:t>
    </w:r>
    <w:r w:rsidR="00700326">
      <w:rPr>
        <w:rFonts w:asciiTheme="majorHAnsi" w:eastAsiaTheme="majorEastAsia" w:hAnsiTheme="majorHAnsi" w:cstheme="majorBidi"/>
        <w:noProof/>
        <w:sz w:val="16"/>
        <w:lang w:eastAsia="zh-SG"/>
      </w:rPr>
      <w:t>1</w:t>
    </w:r>
    <w:r w:rsidRPr="000C1EA4">
      <w:rPr>
        <w:rFonts w:asciiTheme="majorHAnsi" w:eastAsiaTheme="majorEastAsia" w:hAnsiTheme="majorHAnsi" w:cstheme="majorBidi"/>
        <w:noProof/>
        <w:sz w:val="16"/>
        <w:lang w:eastAsia="zh-SG"/>
      </w:rPr>
      <w:t>0</w:t>
    </w:r>
    <w:r>
      <w:rPr>
        <w:rFonts w:asciiTheme="majorHAnsi" w:eastAsiaTheme="majorEastAsia" w:hAnsiTheme="majorHAnsi" w:cstheme="majorBidi"/>
        <w:noProof/>
        <w:sz w:val="16"/>
        <w:lang w:eastAsia="zh-SG"/>
      </w:rPr>
      <w:t>1</w:t>
    </w:r>
    <w:r w:rsidRPr="000C1EA4">
      <w:rPr>
        <w:rFonts w:asciiTheme="majorHAnsi" w:eastAsiaTheme="majorEastAsia" w:hAnsiTheme="majorHAnsi" w:cstheme="majorBidi"/>
        <w:noProof/>
        <w:sz w:val="16"/>
        <w:lang w:eastAsia="zh-SG"/>
      </w:rPr>
      <w:t xml:space="preserve"> </w:t>
    </w:r>
    <w:r>
      <w:rPr>
        <w:rFonts w:asciiTheme="majorHAnsi" w:eastAsiaTheme="majorEastAsia" w:hAnsiTheme="majorHAnsi" w:cstheme="majorBidi"/>
        <w:noProof/>
        <w:sz w:val="16"/>
        <w:lang w:eastAsia="zh-SG"/>
      </w:rPr>
      <w:t>Capstone Project – Capstone Report (Problem Definition)</w:t>
    </w:r>
    <w:r w:rsidR="00C22261" w:rsidRPr="008F2958">
      <w:rPr>
        <w:rFonts w:asciiTheme="majorHAnsi" w:eastAsiaTheme="majorEastAsia" w:hAnsiTheme="majorHAnsi" w:cstheme="majorBidi"/>
        <w:noProof/>
        <w:sz w:val="16"/>
        <w:lang w:eastAsia="zh-SG"/>
      </w:rPr>
      <w:tab/>
    </w:r>
    <w:r w:rsidR="00C22261" w:rsidRPr="008F2958">
      <w:rPr>
        <w:rFonts w:asciiTheme="majorHAnsi" w:eastAsiaTheme="majorEastAsia" w:hAnsiTheme="majorHAnsi" w:cstheme="majorBidi"/>
        <w:sz w:val="16"/>
      </w:rPr>
      <w:t xml:space="preserve">Page </w:t>
    </w:r>
    <w:r w:rsidR="00C22261" w:rsidRPr="008F2958">
      <w:rPr>
        <w:rFonts w:asciiTheme="majorHAnsi" w:hAnsiTheme="majorHAnsi"/>
        <w:sz w:val="16"/>
      </w:rPr>
      <w:fldChar w:fldCharType="begin"/>
    </w:r>
    <w:r w:rsidR="00C22261" w:rsidRPr="008F2958">
      <w:rPr>
        <w:rFonts w:asciiTheme="majorHAnsi" w:hAnsiTheme="majorHAnsi"/>
        <w:sz w:val="16"/>
      </w:rPr>
      <w:instrText xml:space="preserve"> PAGE   \* MERGEFORMAT </w:instrText>
    </w:r>
    <w:r w:rsidR="00C22261" w:rsidRPr="008F2958">
      <w:rPr>
        <w:rFonts w:asciiTheme="majorHAnsi" w:hAnsiTheme="majorHAnsi"/>
        <w:sz w:val="16"/>
      </w:rPr>
      <w:fldChar w:fldCharType="separate"/>
    </w:r>
    <w:r w:rsidR="00245C5F" w:rsidRPr="00245C5F">
      <w:rPr>
        <w:rFonts w:asciiTheme="majorHAnsi" w:eastAsiaTheme="majorEastAsia" w:hAnsiTheme="majorHAnsi" w:cstheme="majorBidi"/>
        <w:noProof/>
        <w:sz w:val="16"/>
      </w:rPr>
      <w:t>1</w:t>
    </w:r>
    <w:r w:rsidR="00C22261" w:rsidRPr="008F2958">
      <w:rPr>
        <w:rFonts w:asciiTheme="majorHAnsi" w:eastAsiaTheme="majorEastAsia" w:hAnsiTheme="majorHAnsi" w:cstheme="majorBidi"/>
        <w:noProof/>
        <w:sz w:val="16"/>
      </w:rPr>
      <w:fldChar w:fldCharType="end"/>
    </w:r>
    <w:r w:rsidR="00C22261">
      <w:rPr>
        <w:rFonts w:asciiTheme="majorHAnsi" w:eastAsiaTheme="majorEastAsia" w:hAnsiTheme="majorHAnsi" w:cstheme="majorBidi"/>
        <w:noProof/>
        <w:sz w:val="16"/>
      </w:rPr>
      <w:t xml:space="preserve"> of </w:t>
    </w:r>
    <w:r w:rsidR="00C22261">
      <w:rPr>
        <w:rFonts w:asciiTheme="majorHAnsi" w:eastAsiaTheme="majorEastAsia" w:hAnsiTheme="majorHAnsi" w:cstheme="majorBidi"/>
        <w:noProof/>
        <w:sz w:val="16"/>
      </w:rPr>
      <w:fldChar w:fldCharType="begin"/>
    </w:r>
    <w:r w:rsidR="00C22261">
      <w:rPr>
        <w:rFonts w:asciiTheme="majorHAnsi" w:eastAsiaTheme="majorEastAsia" w:hAnsiTheme="majorHAnsi" w:cstheme="majorBidi"/>
        <w:noProof/>
        <w:sz w:val="16"/>
      </w:rPr>
      <w:instrText xml:space="preserve"> SECTIONPAGES  \* Arabic  \* MERGEFORMAT </w:instrText>
    </w:r>
    <w:r w:rsidR="00C22261">
      <w:rPr>
        <w:rFonts w:asciiTheme="majorHAnsi" w:eastAsiaTheme="majorEastAsia" w:hAnsiTheme="majorHAnsi" w:cstheme="majorBidi"/>
        <w:noProof/>
        <w:sz w:val="16"/>
      </w:rPr>
      <w:fldChar w:fldCharType="separate"/>
    </w:r>
    <w:r w:rsidR="00700326">
      <w:rPr>
        <w:rFonts w:asciiTheme="majorHAnsi" w:eastAsiaTheme="majorEastAsia" w:hAnsiTheme="majorHAnsi" w:cstheme="majorBidi"/>
        <w:noProof/>
        <w:sz w:val="16"/>
      </w:rPr>
      <w:t>1</w:t>
    </w:r>
    <w:r w:rsidR="00C22261">
      <w:rPr>
        <w:rFonts w:asciiTheme="majorHAnsi" w:eastAsiaTheme="majorEastAsia" w:hAnsiTheme="majorHAnsi" w:cstheme="majorBidi"/>
        <w:noProof/>
        <w:sz w:val="16"/>
      </w:rPr>
      <w:fldChar w:fldCharType="end"/>
    </w:r>
  </w:p>
  <w:p w14:paraId="343C9621" w14:textId="77777777" w:rsidR="00C22261" w:rsidRPr="003B0317" w:rsidRDefault="00C22261" w:rsidP="0006438D">
    <w:pPr>
      <w:pStyle w:val="Footer"/>
      <w:pBdr>
        <w:top w:val="thinThickSmallGap" w:sz="24" w:space="6" w:color="622423" w:themeColor="accent2" w:themeShade="7F"/>
      </w:pBdr>
      <w:tabs>
        <w:tab w:val="clear" w:pos="9026"/>
        <w:tab w:val="right" w:pos="9027"/>
      </w:tabs>
      <w:rPr>
        <w:rFonts w:asciiTheme="majorHAnsi" w:eastAsiaTheme="majorEastAsia" w:hAnsiTheme="majorHAnsi" w:cstheme="majorBidi"/>
        <w:sz w:val="16"/>
        <w:lang w:eastAsia="zh-S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DCEDA1" w14:textId="77777777" w:rsidR="007A4AC1" w:rsidRDefault="007A4AC1" w:rsidP="006E7489">
      <w:r>
        <w:separator/>
      </w:r>
    </w:p>
  </w:footnote>
  <w:footnote w:type="continuationSeparator" w:id="0">
    <w:p w14:paraId="41D9FD49" w14:textId="77777777" w:rsidR="007A4AC1" w:rsidRDefault="007A4AC1" w:rsidP="006E74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07F28A" w14:textId="63BA36F0" w:rsidR="00CD2DEF" w:rsidRPr="00CD2DEF" w:rsidRDefault="00CD2DEF" w:rsidP="00CD2DEF">
    <w:pPr>
      <w:pStyle w:val="Header"/>
    </w:pPr>
    <w:r>
      <w:tab/>
    </w:r>
    <w:r>
      <w:tab/>
    </w:r>
    <w:r w:rsidR="00BD5212">
      <w:rPr>
        <w:noProof/>
      </w:rPr>
      <w:drawing>
        <wp:inline distT="0" distB="0" distL="0" distR="0" wp14:anchorId="0DAB9FFC" wp14:editId="395693A8">
          <wp:extent cx="2006600" cy="361595"/>
          <wp:effectExtent l="0" t="0" r="0" b="0"/>
          <wp:docPr id="4" name="Picture 4" descr="A picture containing graphical user interfac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graphical user interfac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59591" cy="3891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D5212"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CC101A" w14:textId="5DD0DDDB" w:rsidR="00245C5F" w:rsidRDefault="00245C5F" w:rsidP="0006438D">
    <w:pPr>
      <w:pStyle w:val="Header"/>
      <w:tabs>
        <w:tab w:val="clear" w:pos="9026"/>
        <w:tab w:val="right" w:pos="9027"/>
      </w:tabs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DC0DBA" w14:textId="77777777" w:rsidR="00000000" w:rsidRPr="00F47584" w:rsidRDefault="00000000" w:rsidP="00F4758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D075D0" w14:textId="77777777" w:rsidR="00C22261" w:rsidRDefault="00C222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C16A28"/>
    <w:multiLevelType w:val="hybridMultilevel"/>
    <w:tmpl w:val="F4DC5B80"/>
    <w:lvl w:ilvl="0" w:tplc="4E9C126C">
      <w:numFmt w:val="bullet"/>
      <w:lvlText w:val="-"/>
      <w:lvlJc w:val="left"/>
      <w:pPr>
        <w:ind w:left="768" w:hanging="360"/>
      </w:pPr>
      <w:rPr>
        <w:rFonts w:ascii="Arial" w:eastAsia="Verdana" w:hAnsi="Arial" w:cs="Arial" w:hint="default"/>
      </w:rPr>
    </w:lvl>
    <w:lvl w:ilvl="1" w:tplc="48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76114406"/>
    <w:multiLevelType w:val="multilevel"/>
    <w:tmpl w:val="499E83D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" w:hanging="4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" w:hanging="4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" w:hanging="4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" w:hanging="4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" w:hanging="4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" w:hanging="4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" w:hanging="408"/>
      </w:pPr>
      <w:rPr>
        <w:rFonts w:hint="default"/>
      </w:rPr>
    </w:lvl>
  </w:abstractNum>
  <w:num w:numId="1" w16cid:durableId="677851210">
    <w:abstractNumId w:val="1"/>
  </w:num>
  <w:num w:numId="2" w16cid:durableId="414862359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attachedTemplate r:id="rId1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yN7EwNLQ0NTczsjBQ0lEKTi0uzszPAykwqQUAjLU3FiwAAAA="/>
  </w:docVars>
  <w:rsids>
    <w:rsidRoot w:val="00914BEA"/>
    <w:rsid w:val="00001AEA"/>
    <w:rsid w:val="00001DA4"/>
    <w:rsid w:val="000020C6"/>
    <w:rsid w:val="00004031"/>
    <w:rsid w:val="0000440F"/>
    <w:rsid w:val="000073C7"/>
    <w:rsid w:val="000076AA"/>
    <w:rsid w:val="00010B05"/>
    <w:rsid w:val="00010D96"/>
    <w:rsid w:val="00013D30"/>
    <w:rsid w:val="0001442C"/>
    <w:rsid w:val="000237E7"/>
    <w:rsid w:val="00024699"/>
    <w:rsid w:val="00025CA8"/>
    <w:rsid w:val="000331A6"/>
    <w:rsid w:val="000346A2"/>
    <w:rsid w:val="00040143"/>
    <w:rsid w:val="00045F63"/>
    <w:rsid w:val="00046C9A"/>
    <w:rsid w:val="000540F2"/>
    <w:rsid w:val="0005487D"/>
    <w:rsid w:val="00054A33"/>
    <w:rsid w:val="00055E78"/>
    <w:rsid w:val="000612E4"/>
    <w:rsid w:val="0006438D"/>
    <w:rsid w:val="000657B9"/>
    <w:rsid w:val="00067C21"/>
    <w:rsid w:val="00071138"/>
    <w:rsid w:val="00071888"/>
    <w:rsid w:val="000739A1"/>
    <w:rsid w:val="00073C5F"/>
    <w:rsid w:val="00075B0B"/>
    <w:rsid w:val="00077467"/>
    <w:rsid w:val="00085CF7"/>
    <w:rsid w:val="00087A4F"/>
    <w:rsid w:val="00090BDC"/>
    <w:rsid w:val="000A0EA5"/>
    <w:rsid w:val="000A1B91"/>
    <w:rsid w:val="000A20B3"/>
    <w:rsid w:val="000A42DB"/>
    <w:rsid w:val="000A4657"/>
    <w:rsid w:val="000B3873"/>
    <w:rsid w:val="000B5D3E"/>
    <w:rsid w:val="000B60CF"/>
    <w:rsid w:val="000C1EA4"/>
    <w:rsid w:val="000C1F98"/>
    <w:rsid w:val="000C2BB0"/>
    <w:rsid w:val="000C3461"/>
    <w:rsid w:val="000C3DA8"/>
    <w:rsid w:val="000D3060"/>
    <w:rsid w:val="000D3924"/>
    <w:rsid w:val="000D3B12"/>
    <w:rsid w:val="000D64B0"/>
    <w:rsid w:val="000E1CB5"/>
    <w:rsid w:val="000E2382"/>
    <w:rsid w:val="000E3A50"/>
    <w:rsid w:val="000E711D"/>
    <w:rsid w:val="000F1D7D"/>
    <w:rsid w:val="000F3BAE"/>
    <w:rsid w:val="000F6120"/>
    <w:rsid w:val="000F7576"/>
    <w:rsid w:val="001019E2"/>
    <w:rsid w:val="00104B9A"/>
    <w:rsid w:val="0010669A"/>
    <w:rsid w:val="00107D99"/>
    <w:rsid w:val="001102BD"/>
    <w:rsid w:val="00113D7C"/>
    <w:rsid w:val="00114D2F"/>
    <w:rsid w:val="0011532D"/>
    <w:rsid w:val="00116B72"/>
    <w:rsid w:val="00117B49"/>
    <w:rsid w:val="00120036"/>
    <w:rsid w:val="00120410"/>
    <w:rsid w:val="001212EE"/>
    <w:rsid w:val="00121CB7"/>
    <w:rsid w:val="00122D14"/>
    <w:rsid w:val="0012321B"/>
    <w:rsid w:val="0012581E"/>
    <w:rsid w:val="00127CF9"/>
    <w:rsid w:val="00130EEA"/>
    <w:rsid w:val="00134AD3"/>
    <w:rsid w:val="001366C3"/>
    <w:rsid w:val="0014176F"/>
    <w:rsid w:val="00143259"/>
    <w:rsid w:val="00146259"/>
    <w:rsid w:val="0015160F"/>
    <w:rsid w:val="00153060"/>
    <w:rsid w:val="001541C6"/>
    <w:rsid w:val="001550B2"/>
    <w:rsid w:val="001556D1"/>
    <w:rsid w:val="00156246"/>
    <w:rsid w:val="00156363"/>
    <w:rsid w:val="001565EB"/>
    <w:rsid w:val="00156AC7"/>
    <w:rsid w:val="00161588"/>
    <w:rsid w:val="0016192E"/>
    <w:rsid w:val="00162E01"/>
    <w:rsid w:val="00163429"/>
    <w:rsid w:val="00163868"/>
    <w:rsid w:val="00165643"/>
    <w:rsid w:val="001672A5"/>
    <w:rsid w:val="0016749C"/>
    <w:rsid w:val="001719E7"/>
    <w:rsid w:val="001732DC"/>
    <w:rsid w:val="001738C8"/>
    <w:rsid w:val="001748DE"/>
    <w:rsid w:val="001770A5"/>
    <w:rsid w:val="001772EF"/>
    <w:rsid w:val="00177343"/>
    <w:rsid w:val="0018244A"/>
    <w:rsid w:val="00183A40"/>
    <w:rsid w:val="001842ED"/>
    <w:rsid w:val="001854CA"/>
    <w:rsid w:val="00186C7C"/>
    <w:rsid w:val="0019222C"/>
    <w:rsid w:val="00193471"/>
    <w:rsid w:val="0019539F"/>
    <w:rsid w:val="001953DC"/>
    <w:rsid w:val="00195FB2"/>
    <w:rsid w:val="001968FA"/>
    <w:rsid w:val="001A0A6D"/>
    <w:rsid w:val="001A10E9"/>
    <w:rsid w:val="001A4EA3"/>
    <w:rsid w:val="001B0CA1"/>
    <w:rsid w:val="001B1652"/>
    <w:rsid w:val="001B1F2E"/>
    <w:rsid w:val="001B310B"/>
    <w:rsid w:val="001B37D5"/>
    <w:rsid w:val="001B3EAD"/>
    <w:rsid w:val="001B425E"/>
    <w:rsid w:val="001B531D"/>
    <w:rsid w:val="001C0510"/>
    <w:rsid w:val="001C13FA"/>
    <w:rsid w:val="001C487F"/>
    <w:rsid w:val="001D0064"/>
    <w:rsid w:val="001D3D30"/>
    <w:rsid w:val="001D4F16"/>
    <w:rsid w:val="001D5067"/>
    <w:rsid w:val="001E0A3A"/>
    <w:rsid w:val="001E12EA"/>
    <w:rsid w:val="001E2584"/>
    <w:rsid w:val="001E31CC"/>
    <w:rsid w:val="001E36F0"/>
    <w:rsid w:val="001E5287"/>
    <w:rsid w:val="001E52F9"/>
    <w:rsid w:val="001E6045"/>
    <w:rsid w:val="001E7B13"/>
    <w:rsid w:val="001F55D2"/>
    <w:rsid w:val="0020001F"/>
    <w:rsid w:val="00200667"/>
    <w:rsid w:val="00204D9B"/>
    <w:rsid w:val="002053A1"/>
    <w:rsid w:val="0020590A"/>
    <w:rsid w:val="0021179F"/>
    <w:rsid w:val="0021317E"/>
    <w:rsid w:val="00213F5C"/>
    <w:rsid w:val="0021400D"/>
    <w:rsid w:val="0021707D"/>
    <w:rsid w:val="00217209"/>
    <w:rsid w:val="0022066A"/>
    <w:rsid w:val="00220EB7"/>
    <w:rsid w:val="00221613"/>
    <w:rsid w:val="002217E0"/>
    <w:rsid w:val="00223527"/>
    <w:rsid w:val="00224B93"/>
    <w:rsid w:val="0022609C"/>
    <w:rsid w:val="00235B26"/>
    <w:rsid w:val="0023754B"/>
    <w:rsid w:val="002377BF"/>
    <w:rsid w:val="00240E1E"/>
    <w:rsid w:val="00240EAC"/>
    <w:rsid w:val="00242F77"/>
    <w:rsid w:val="00243A45"/>
    <w:rsid w:val="00245C5F"/>
    <w:rsid w:val="00245E1F"/>
    <w:rsid w:val="00245E80"/>
    <w:rsid w:val="00246DE7"/>
    <w:rsid w:val="0024790B"/>
    <w:rsid w:val="002521B1"/>
    <w:rsid w:val="00253F21"/>
    <w:rsid w:val="00254241"/>
    <w:rsid w:val="002548D2"/>
    <w:rsid w:val="0025671C"/>
    <w:rsid w:val="00265C8C"/>
    <w:rsid w:val="002804C8"/>
    <w:rsid w:val="00283436"/>
    <w:rsid w:val="00283BDC"/>
    <w:rsid w:val="002859BA"/>
    <w:rsid w:val="002908F4"/>
    <w:rsid w:val="00290B1B"/>
    <w:rsid w:val="00293549"/>
    <w:rsid w:val="00293CE9"/>
    <w:rsid w:val="00294547"/>
    <w:rsid w:val="00295822"/>
    <w:rsid w:val="00296AA8"/>
    <w:rsid w:val="002A1DA2"/>
    <w:rsid w:val="002A47DF"/>
    <w:rsid w:val="002A60E1"/>
    <w:rsid w:val="002A63EE"/>
    <w:rsid w:val="002A7C65"/>
    <w:rsid w:val="002B309D"/>
    <w:rsid w:val="002B3979"/>
    <w:rsid w:val="002C13AF"/>
    <w:rsid w:val="002C3F5D"/>
    <w:rsid w:val="002C4FD4"/>
    <w:rsid w:val="002C56F0"/>
    <w:rsid w:val="002D188A"/>
    <w:rsid w:val="002D3664"/>
    <w:rsid w:val="002D4BED"/>
    <w:rsid w:val="002D7D17"/>
    <w:rsid w:val="002E12BF"/>
    <w:rsid w:val="002E2B77"/>
    <w:rsid w:val="002E677B"/>
    <w:rsid w:val="002F1E10"/>
    <w:rsid w:val="002F31C1"/>
    <w:rsid w:val="002F3A40"/>
    <w:rsid w:val="002F4891"/>
    <w:rsid w:val="002F6298"/>
    <w:rsid w:val="002F7A0A"/>
    <w:rsid w:val="0030039E"/>
    <w:rsid w:val="003004D3"/>
    <w:rsid w:val="00302877"/>
    <w:rsid w:val="003055DE"/>
    <w:rsid w:val="00305DE0"/>
    <w:rsid w:val="00306822"/>
    <w:rsid w:val="00307785"/>
    <w:rsid w:val="00307C84"/>
    <w:rsid w:val="00310867"/>
    <w:rsid w:val="003166AD"/>
    <w:rsid w:val="003176B1"/>
    <w:rsid w:val="0032320C"/>
    <w:rsid w:val="00323DFE"/>
    <w:rsid w:val="00324BB7"/>
    <w:rsid w:val="00330FFF"/>
    <w:rsid w:val="00331049"/>
    <w:rsid w:val="0033221E"/>
    <w:rsid w:val="003335C9"/>
    <w:rsid w:val="00334A57"/>
    <w:rsid w:val="00334F14"/>
    <w:rsid w:val="00337E17"/>
    <w:rsid w:val="00342AC9"/>
    <w:rsid w:val="003471D7"/>
    <w:rsid w:val="00347E2A"/>
    <w:rsid w:val="00350CCF"/>
    <w:rsid w:val="00354D4B"/>
    <w:rsid w:val="00355D26"/>
    <w:rsid w:val="00356EFD"/>
    <w:rsid w:val="00356FFE"/>
    <w:rsid w:val="00360132"/>
    <w:rsid w:val="003669C4"/>
    <w:rsid w:val="00366B52"/>
    <w:rsid w:val="00371173"/>
    <w:rsid w:val="00371B9A"/>
    <w:rsid w:val="0037321A"/>
    <w:rsid w:val="003733EC"/>
    <w:rsid w:val="00376EAD"/>
    <w:rsid w:val="003822A8"/>
    <w:rsid w:val="00382B85"/>
    <w:rsid w:val="00385F86"/>
    <w:rsid w:val="00390017"/>
    <w:rsid w:val="003918BA"/>
    <w:rsid w:val="003938F0"/>
    <w:rsid w:val="0039478C"/>
    <w:rsid w:val="003964EB"/>
    <w:rsid w:val="00397E1B"/>
    <w:rsid w:val="003A10D2"/>
    <w:rsid w:val="003A1CF4"/>
    <w:rsid w:val="003A4DC2"/>
    <w:rsid w:val="003A5D2A"/>
    <w:rsid w:val="003A65E7"/>
    <w:rsid w:val="003A758E"/>
    <w:rsid w:val="003B0317"/>
    <w:rsid w:val="003B173B"/>
    <w:rsid w:val="003B39EC"/>
    <w:rsid w:val="003B4094"/>
    <w:rsid w:val="003B4AF4"/>
    <w:rsid w:val="003B5972"/>
    <w:rsid w:val="003C0025"/>
    <w:rsid w:val="003C09BD"/>
    <w:rsid w:val="003C191F"/>
    <w:rsid w:val="003C7AF3"/>
    <w:rsid w:val="003D40B8"/>
    <w:rsid w:val="003D63EF"/>
    <w:rsid w:val="003D6711"/>
    <w:rsid w:val="003D7327"/>
    <w:rsid w:val="003E024B"/>
    <w:rsid w:val="003E060F"/>
    <w:rsid w:val="003E17A0"/>
    <w:rsid w:val="003E1CF3"/>
    <w:rsid w:val="003E4959"/>
    <w:rsid w:val="003E5888"/>
    <w:rsid w:val="003E61A9"/>
    <w:rsid w:val="003E6571"/>
    <w:rsid w:val="003F4590"/>
    <w:rsid w:val="003F700E"/>
    <w:rsid w:val="00400876"/>
    <w:rsid w:val="004059E0"/>
    <w:rsid w:val="00411C7C"/>
    <w:rsid w:val="004132E9"/>
    <w:rsid w:val="00413780"/>
    <w:rsid w:val="0041453A"/>
    <w:rsid w:val="00416118"/>
    <w:rsid w:val="00416CFB"/>
    <w:rsid w:val="00420860"/>
    <w:rsid w:val="00424F51"/>
    <w:rsid w:val="00425C40"/>
    <w:rsid w:val="0043240F"/>
    <w:rsid w:val="004354EF"/>
    <w:rsid w:val="00440CAF"/>
    <w:rsid w:val="00442BCA"/>
    <w:rsid w:val="00444ED9"/>
    <w:rsid w:val="00446C63"/>
    <w:rsid w:val="00446DFC"/>
    <w:rsid w:val="00447892"/>
    <w:rsid w:val="00455427"/>
    <w:rsid w:val="00462737"/>
    <w:rsid w:val="00462DE8"/>
    <w:rsid w:val="00463983"/>
    <w:rsid w:val="00463BC8"/>
    <w:rsid w:val="0046475B"/>
    <w:rsid w:val="004665D3"/>
    <w:rsid w:val="00466993"/>
    <w:rsid w:val="00470588"/>
    <w:rsid w:val="00471F3B"/>
    <w:rsid w:val="00472DB2"/>
    <w:rsid w:val="00472E30"/>
    <w:rsid w:val="0047472B"/>
    <w:rsid w:val="00474E6B"/>
    <w:rsid w:val="00475530"/>
    <w:rsid w:val="0047612F"/>
    <w:rsid w:val="004769CD"/>
    <w:rsid w:val="0047791D"/>
    <w:rsid w:val="00477C96"/>
    <w:rsid w:val="00480479"/>
    <w:rsid w:val="00480549"/>
    <w:rsid w:val="00484FB2"/>
    <w:rsid w:val="004857A4"/>
    <w:rsid w:val="00485A50"/>
    <w:rsid w:val="00485AEE"/>
    <w:rsid w:val="00485B55"/>
    <w:rsid w:val="00486D7D"/>
    <w:rsid w:val="00493DDC"/>
    <w:rsid w:val="004A08EB"/>
    <w:rsid w:val="004A11A9"/>
    <w:rsid w:val="004A313F"/>
    <w:rsid w:val="004A61AE"/>
    <w:rsid w:val="004A6FEF"/>
    <w:rsid w:val="004B2E74"/>
    <w:rsid w:val="004B3C3B"/>
    <w:rsid w:val="004B3EFA"/>
    <w:rsid w:val="004B70B3"/>
    <w:rsid w:val="004C0D03"/>
    <w:rsid w:val="004C1573"/>
    <w:rsid w:val="004C1B1C"/>
    <w:rsid w:val="004C212B"/>
    <w:rsid w:val="004C3793"/>
    <w:rsid w:val="004C3AFE"/>
    <w:rsid w:val="004C3FFC"/>
    <w:rsid w:val="004C6833"/>
    <w:rsid w:val="004C6B7D"/>
    <w:rsid w:val="004C72A5"/>
    <w:rsid w:val="004C7C08"/>
    <w:rsid w:val="004D36A0"/>
    <w:rsid w:val="004E37D7"/>
    <w:rsid w:val="004E39B6"/>
    <w:rsid w:val="004F015D"/>
    <w:rsid w:val="004F0DF0"/>
    <w:rsid w:val="004F1B66"/>
    <w:rsid w:val="004F2367"/>
    <w:rsid w:val="004F5006"/>
    <w:rsid w:val="004F595E"/>
    <w:rsid w:val="004F6711"/>
    <w:rsid w:val="004F70D9"/>
    <w:rsid w:val="00507AFF"/>
    <w:rsid w:val="00507FD0"/>
    <w:rsid w:val="00510E85"/>
    <w:rsid w:val="00514663"/>
    <w:rsid w:val="00522001"/>
    <w:rsid w:val="00522057"/>
    <w:rsid w:val="00523B1B"/>
    <w:rsid w:val="00523D8D"/>
    <w:rsid w:val="00524570"/>
    <w:rsid w:val="005259B0"/>
    <w:rsid w:val="00527365"/>
    <w:rsid w:val="005335CB"/>
    <w:rsid w:val="00535F82"/>
    <w:rsid w:val="00541B30"/>
    <w:rsid w:val="0054546E"/>
    <w:rsid w:val="0054745E"/>
    <w:rsid w:val="005513C6"/>
    <w:rsid w:val="005517E1"/>
    <w:rsid w:val="00552605"/>
    <w:rsid w:val="00552F48"/>
    <w:rsid w:val="0055551C"/>
    <w:rsid w:val="0055594E"/>
    <w:rsid w:val="00556E10"/>
    <w:rsid w:val="00556F02"/>
    <w:rsid w:val="00560F46"/>
    <w:rsid w:val="00571AE2"/>
    <w:rsid w:val="00574356"/>
    <w:rsid w:val="0057520B"/>
    <w:rsid w:val="0057575C"/>
    <w:rsid w:val="00576C83"/>
    <w:rsid w:val="00581C93"/>
    <w:rsid w:val="005823AD"/>
    <w:rsid w:val="00585F59"/>
    <w:rsid w:val="00590522"/>
    <w:rsid w:val="005908A5"/>
    <w:rsid w:val="00592227"/>
    <w:rsid w:val="00595017"/>
    <w:rsid w:val="00597C0D"/>
    <w:rsid w:val="005A25CB"/>
    <w:rsid w:val="005A37A4"/>
    <w:rsid w:val="005A4E96"/>
    <w:rsid w:val="005A5490"/>
    <w:rsid w:val="005B0C92"/>
    <w:rsid w:val="005B511B"/>
    <w:rsid w:val="005B78A9"/>
    <w:rsid w:val="005C0834"/>
    <w:rsid w:val="005C1138"/>
    <w:rsid w:val="005C3E56"/>
    <w:rsid w:val="005C4A57"/>
    <w:rsid w:val="005C6039"/>
    <w:rsid w:val="005C60A0"/>
    <w:rsid w:val="005C6A0E"/>
    <w:rsid w:val="005C75FB"/>
    <w:rsid w:val="005D0F8A"/>
    <w:rsid w:val="005D1CE2"/>
    <w:rsid w:val="005D1EE7"/>
    <w:rsid w:val="005D3C67"/>
    <w:rsid w:val="005D4E72"/>
    <w:rsid w:val="005D7E28"/>
    <w:rsid w:val="005E0E01"/>
    <w:rsid w:val="005E1E92"/>
    <w:rsid w:val="005E5837"/>
    <w:rsid w:val="005E6118"/>
    <w:rsid w:val="005F4078"/>
    <w:rsid w:val="005F78CC"/>
    <w:rsid w:val="006020DC"/>
    <w:rsid w:val="0060223F"/>
    <w:rsid w:val="00603AEF"/>
    <w:rsid w:val="0060712A"/>
    <w:rsid w:val="006111B0"/>
    <w:rsid w:val="0061306A"/>
    <w:rsid w:val="00615E75"/>
    <w:rsid w:val="00620EF5"/>
    <w:rsid w:val="00621725"/>
    <w:rsid w:val="00622964"/>
    <w:rsid w:val="0062348F"/>
    <w:rsid w:val="0063282C"/>
    <w:rsid w:val="00632AD7"/>
    <w:rsid w:val="00633051"/>
    <w:rsid w:val="00642EA7"/>
    <w:rsid w:val="00643547"/>
    <w:rsid w:val="00643D73"/>
    <w:rsid w:val="00644BC7"/>
    <w:rsid w:val="00646F26"/>
    <w:rsid w:val="0065006B"/>
    <w:rsid w:val="00650AC0"/>
    <w:rsid w:val="00650CFC"/>
    <w:rsid w:val="0065558C"/>
    <w:rsid w:val="006642A1"/>
    <w:rsid w:val="0066473E"/>
    <w:rsid w:val="00666025"/>
    <w:rsid w:val="00666D4C"/>
    <w:rsid w:val="006738CE"/>
    <w:rsid w:val="00674D4A"/>
    <w:rsid w:val="0067591E"/>
    <w:rsid w:val="00681B53"/>
    <w:rsid w:val="00682117"/>
    <w:rsid w:val="0068237B"/>
    <w:rsid w:val="00683244"/>
    <w:rsid w:val="006835E5"/>
    <w:rsid w:val="0068383C"/>
    <w:rsid w:val="00683A9F"/>
    <w:rsid w:val="00683D96"/>
    <w:rsid w:val="00686575"/>
    <w:rsid w:val="00686655"/>
    <w:rsid w:val="00693AB5"/>
    <w:rsid w:val="00695178"/>
    <w:rsid w:val="006954F3"/>
    <w:rsid w:val="00696E7D"/>
    <w:rsid w:val="006A0DBC"/>
    <w:rsid w:val="006A30D4"/>
    <w:rsid w:val="006A4F7F"/>
    <w:rsid w:val="006A56E5"/>
    <w:rsid w:val="006A5D04"/>
    <w:rsid w:val="006A600C"/>
    <w:rsid w:val="006B1061"/>
    <w:rsid w:val="006B1F6D"/>
    <w:rsid w:val="006B4893"/>
    <w:rsid w:val="006B50FF"/>
    <w:rsid w:val="006C0DA7"/>
    <w:rsid w:val="006C1D36"/>
    <w:rsid w:val="006C59AC"/>
    <w:rsid w:val="006C6C9A"/>
    <w:rsid w:val="006C7DAF"/>
    <w:rsid w:val="006D47F7"/>
    <w:rsid w:val="006D5016"/>
    <w:rsid w:val="006D6ABE"/>
    <w:rsid w:val="006D7612"/>
    <w:rsid w:val="006E1786"/>
    <w:rsid w:val="006E1F19"/>
    <w:rsid w:val="006E4BD6"/>
    <w:rsid w:val="006E69E1"/>
    <w:rsid w:val="006E7489"/>
    <w:rsid w:val="006F112C"/>
    <w:rsid w:val="006F1F1E"/>
    <w:rsid w:val="006F26F9"/>
    <w:rsid w:val="006F3CC9"/>
    <w:rsid w:val="006F5A40"/>
    <w:rsid w:val="006F5BA5"/>
    <w:rsid w:val="006F658D"/>
    <w:rsid w:val="00700326"/>
    <w:rsid w:val="00700405"/>
    <w:rsid w:val="00701BB5"/>
    <w:rsid w:val="007040E7"/>
    <w:rsid w:val="00705CF9"/>
    <w:rsid w:val="0070628C"/>
    <w:rsid w:val="00707371"/>
    <w:rsid w:val="00710DBB"/>
    <w:rsid w:val="00711A1D"/>
    <w:rsid w:val="0071315F"/>
    <w:rsid w:val="00714A21"/>
    <w:rsid w:val="00720077"/>
    <w:rsid w:val="00721753"/>
    <w:rsid w:val="00723173"/>
    <w:rsid w:val="00727747"/>
    <w:rsid w:val="0073044F"/>
    <w:rsid w:val="00730E64"/>
    <w:rsid w:val="00736113"/>
    <w:rsid w:val="0074261B"/>
    <w:rsid w:val="00744FD0"/>
    <w:rsid w:val="00745D0D"/>
    <w:rsid w:val="00746B2B"/>
    <w:rsid w:val="00747362"/>
    <w:rsid w:val="00747470"/>
    <w:rsid w:val="0075181B"/>
    <w:rsid w:val="00752B9C"/>
    <w:rsid w:val="007565A6"/>
    <w:rsid w:val="007576B2"/>
    <w:rsid w:val="0076502F"/>
    <w:rsid w:val="00767FEF"/>
    <w:rsid w:val="0077473E"/>
    <w:rsid w:val="00777A5A"/>
    <w:rsid w:val="0078145D"/>
    <w:rsid w:val="0078152E"/>
    <w:rsid w:val="007818D3"/>
    <w:rsid w:val="00782861"/>
    <w:rsid w:val="00791EA5"/>
    <w:rsid w:val="00793278"/>
    <w:rsid w:val="0079356D"/>
    <w:rsid w:val="00795C1F"/>
    <w:rsid w:val="00796D79"/>
    <w:rsid w:val="007973DA"/>
    <w:rsid w:val="00797F02"/>
    <w:rsid w:val="007A11D9"/>
    <w:rsid w:val="007A4AC1"/>
    <w:rsid w:val="007A4AEA"/>
    <w:rsid w:val="007A68BF"/>
    <w:rsid w:val="007A6974"/>
    <w:rsid w:val="007B0893"/>
    <w:rsid w:val="007B0B81"/>
    <w:rsid w:val="007B1087"/>
    <w:rsid w:val="007B545A"/>
    <w:rsid w:val="007B6C6D"/>
    <w:rsid w:val="007B6D74"/>
    <w:rsid w:val="007B7BB0"/>
    <w:rsid w:val="007B7BEA"/>
    <w:rsid w:val="007C36EB"/>
    <w:rsid w:val="007C4CA3"/>
    <w:rsid w:val="007C542C"/>
    <w:rsid w:val="007C54E1"/>
    <w:rsid w:val="007C619B"/>
    <w:rsid w:val="007C6CB6"/>
    <w:rsid w:val="007D0C37"/>
    <w:rsid w:val="007D11F8"/>
    <w:rsid w:val="007D4CE5"/>
    <w:rsid w:val="007D50DD"/>
    <w:rsid w:val="007E1DD6"/>
    <w:rsid w:val="007E3FC4"/>
    <w:rsid w:val="007E5C98"/>
    <w:rsid w:val="007E637D"/>
    <w:rsid w:val="007F140B"/>
    <w:rsid w:val="008026DD"/>
    <w:rsid w:val="00810607"/>
    <w:rsid w:val="00810732"/>
    <w:rsid w:val="00810F07"/>
    <w:rsid w:val="00810F1A"/>
    <w:rsid w:val="00812143"/>
    <w:rsid w:val="0081334C"/>
    <w:rsid w:val="0081791F"/>
    <w:rsid w:val="00817A30"/>
    <w:rsid w:val="00822D06"/>
    <w:rsid w:val="00825F6D"/>
    <w:rsid w:val="00830655"/>
    <w:rsid w:val="008307C3"/>
    <w:rsid w:val="00832B26"/>
    <w:rsid w:val="00832C9A"/>
    <w:rsid w:val="008359DE"/>
    <w:rsid w:val="008361C2"/>
    <w:rsid w:val="00836CAF"/>
    <w:rsid w:val="00837B47"/>
    <w:rsid w:val="00840E49"/>
    <w:rsid w:val="00842B8A"/>
    <w:rsid w:val="008506BE"/>
    <w:rsid w:val="0085186A"/>
    <w:rsid w:val="00852D93"/>
    <w:rsid w:val="00854792"/>
    <w:rsid w:val="008556B2"/>
    <w:rsid w:val="00856CB0"/>
    <w:rsid w:val="00856CEC"/>
    <w:rsid w:val="008662B8"/>
    <w:rsid w:val="00871924"/>
    <w:rsid w:val="00873BE7"/>
    <w:rsid w:val="0087400B"/>
    <w:rsid w:val="00874D62"/>
    <w:rsid w:val="0088673A"/>
    <w:rsid w:val="00890483"/>
    <w:rsid w:val="008931BA"/>
    <w:rsid w:val="00893C5F"/>
    <w:rsid w:val="00894441"/>
    <w:rsid w:val="00895A35"/>
    <w:rsid w:val="008A2998"/>
    <w:rsid w:val="008A56BC"/>
    <w:rsid w:val="008A57E4"/>
    <w:rsid w:val="008A5A6F"/>
    <w:rsid w:val="008A73AD"/>
    <w:rsid w:val="008C1486"/>
    <w:rsid w:val="008C3DC3"/>
    <w:rsid w:val="008C5F6F"/>
    <w:rsid w:val="008D00E6"/>
    <w:rsid w:val="008D0214"/>
    <w:rsid w:val="008D02BB"/>
    <w:rsid w:val="008D1C02"/>
    <w:rsid w:val="008D4371"/>
    <w:rsid w:val="008D56E1"/>
    <w:rsid w:val="008D772B"/>
    <w:rsid w:val="008E22A9"/>
    <w:rsid w:val="008E31A5"/>
    <w:rsid w:val="008E726F"/>
    <w:rsid w:val="008F1945"/>
    <w:rsid w:val="008F1E12"/>
    <w:rsid w:val="008F217B"/>
    <w:rsid w:val="008F2958"/>
    <w:rsid w:val="008F5021"/>
    <w:rsid w:val="00901A82"/>
    <w:rsid w:val="00912452"/>
    <w:rsid w:val="00912875"/>
    <w:rsid w:val="00914BEA"/>
    <w:rsid w:val="00916911"/>
    <w:rsid w:val="00917469"/>
    <w:rsid w:val="0092307A"/>
    <w:rsid w:val="00923182"/>
    <w:rsid w:val="00923FD7"/>
    <w:rsid w:val="009311C8"/>
    <w:rsid w:val="00933E2B"/>
    <w:rsid w:val="00942246"/>
    <w:rsid w:val="009469AB"/>
    <w:rsid w:val="00947752"/>
    <w:rsid w:val="00950053"/>
    <w:rsid w:val="0095107D"/>
    <w:rsid w:val="00961453"/>
    <w:rsid w:val="00962545"/>
    <w:rsid w:val="00962E49"/>
    <w:rsid w:val="009634C9"/>
    <w:rsid w:val="009635D3"/>
    <w:rsid w:val="00964FBA"/>
    <w:rsid w:val="00965533"/>
    <w:rsid w:val="00966E50"/>
    <w:rsid w:val="00967980"/>
    <w:rsid w:val="009719C3"/>
    <w:rsid w:val="009732FD"/>
    <w:rsid w:val="009737F5"/>
    <w:rsid w:val="009818CB"/>
    <w:rsid w:val="00981C09"/>
    <w:rsid w:val="00983EBC"/>
    <w:rsid w:val="00985BEB"/>
    <w:rsid w:val="009878DE"/>
    <w:rsid w:val="00987FE9"/>
    <w:rsid w:val="00990DF8"/>
    <w:rsid w:val="00990E3A"/>
    <w:rsid w:val="009917CA"/>
    <w:rsid w:val="009A0DEF"/>
    <w:rsid w:val="009A1E94"/>
    <w:rsid w:val="009B0228"/>
    <w:rsid w:val="009B1DC9"/>
    <w:rsid w:val="009B2A3C"/>
    <w:rsid w:val="009B4ACD"/>
    <w:rsid w:val="009B4F0C"/>
    <w:rsid w:val="009C07B7"/>
    <w:rsid w:val="009C08F7"/>
    <w:rsid w:val="009C42DB"/>
    <w:rsid w:val="009C57F5"/>
    <w:rsid w:val="009C5DE6"/>
    <w:rsid w:val="009C7DE7"/>
    <w:rsid w:val="009D1AD4"/>
    <w:rsid w:val="009D485B"/>
    <w:rsid w:val="009D5761"/>
    <w:rsid w:val="009D5A76"/>
    <w:rsid w:val="009D7D33"/>
    <w:rsid w:val="009E0A42"/>
    <w:rsid w:val="009E22B3"/>
    <w:rsid w:val="009E32C9"/>
    <w:rsid w:val="009E7BBA"/>
    <w:rsid w:val="009F4247"/>
    <w:rsid w:val="009F55C1"/>
    <w:rsid w:val="009F6152"/>
    <w:rsid w:val="009F6397"/>
    <w:rsid w:val="009F7F0A"/>
    <w:rsid w:val="00A002F7"/>
    <w:rsid w:val="00A01F4E"/>
    <w:rsid w:val="00A039FA"/>
    <w:rsid w:val="00A058F6"/>
    <w:rsid w:val="00A05963"/>
    <w:rsid w:val="00A059B2"/>
    <w:rsid w:val="00A115EC"/>
    <w:rsid w:val="00A122F1"/>
    <w:rsid w:val="00A1339E"/>
    <w:rsid w:val="00A145CB"/>
    <w:rsid w:val="00A16542"/>
    <w:rsid w:val="00A17FF7"/>
    <w:rsid w:val="00A2281F"/>
    <w:rsid w:val="00A249EC"/>
    <w:rsid w:val="00A26897"/>
    <w:rsid w:val="00A278EE"/>
    <w:rsid w:val="00A30AB2"/>
    <w:rsid w:val="00A327B1"/>
    <w:rsid w:val="00A35503"/>
    <w:rsid w:val="00A36262"/>
    <w:rsid w:val="00A36CCB"/>
    <w:rsid w:val="00A36E67"/>
    <w:rsid w:val="00A414CE"/>
    <w:rsid w:val="00A424DF"/>
    <w:rsid w:val="00A43E67"/>
    <w:rsid w:val="00A43EF4"/>
    <w:rsid w:val="00A44668"/>
    <w:rsid w:val="00A44944"/>
    <w:rsid w:val="00A45039"/>
    <w:rsid w:val="00A467D9"/>
    <w:rsid w:val="00A47D14"/>
    <w:rsid w:val="00A52688"/>
    <w:rsid w:val="00A53FC2"/>
    <w:rsid w:val="00A54DF7"/>
    <w:rsid w:val="00A54EEC"/>
    <w:rsid w:val="00A572CC"/>
    <w:rsid w:val="00A5772C"/>
    <w:rsid w:val="00A60E08"/>
    <w:rsid w:val="00A6426E"/>
    <w:rsid w:val="00A64A2B"/>
    <w:rsid w:val="00A657E3"/>
    <w:rsid w:val="00A65809"/>
    <w:rsid w:val="00A66EF9"/>
    <w:rsid w:val="00A67924"/>
    <w:rsid w:val="00A715EA"/>
    <w:rsid w:val="00A71828"/>
    <w:rsid w:val="00A74247"/>
    <w:rsid w:val="00A76ED0"/>
    <w:rsid w:val="00A812E6"/>
    <w:rsid w:val="00A81BE9"/>
    <w:rsid w:val="00A823D8"/>
    <w:rsid w:val="00A83FD9"/>
    <w:rsid w:val="00A85549"/>
    <w:rsid w:val="00A8752C"/>
    <w:rsid w:val="00A906C9"/>
    <w:rsid w:val="00A90A14"/>
    <w:rsid w:val="00A91DA0"/>
    <w:rsid w:val="00A92264"/>
    <w:rsid w:val="00A95388"/>
    <w:rsid w:val="00A9610A"/>
    <w:rsid w:val="00AA77D9"/>
    <w:rsid w:val="00AB5423"/>
    <w:rsid w:val="00AB6055"/>
    <w:rsid w:val="00AC4B0C"/>
    <w:rsid w:val="00AC607C"/>
    <w:rsid w:val="00AD0474"/>
    <w:rsid w:val="00AD1D12"/>
    <w:rsid w:val="00AD2C9E"/>
    <w:rsid w:val="00AE099B"/>
    <w:rsid w:val="00AE1164"/>
    <w:rsid w:val="00AE1180"/>
    <w:rsid w:val="00AE5BCD"/>
    <w:rsid w:val="00AF086F"/>
    <w:rsid w:val="00AF3BBC"/>
    <w:rsid w:val="00AF4558"/>
    <w:rsid w:val="00AF5D91"/>
    <w:rsid w:val="00AF7DB8"/>
    <w:rsid w:val="00B001EA"/>
    <w:rsid w:val="00B02C74"/>
    <w:rsid w:val="00B04367"/>
    <w:rsid w:val="00B04B1E"/>
    <w:rsid w:val="00B04FCE"/>
    <w:rsid w:val="00B074E5"/>
    <w:rsid w:val="00B118F5"/>
    <w:rsid w:val="00B11F2E"/>
    <w:rsid w:val="00B1236D"/>
    <w:rsid w:val="00B159A1"/>
    <w:rsid w:val="00B15D38"/>
    <w:rsid w:val="00B15DC8"/>
    <w:rsid w:val="00B170B6"/>
    <w:rsid w:val="00B22E62"/>
    <w:rsid w:val="00B247C9"/>
    <w:rsid w:val="00B248F3"/>
    <w:rsid w:val="00B26057"/>
    <w:rsid w:val="00B3667A"/>
    <w:rsid w:val="00B40610"/>
    <w:rsid w:val="00B440DD"/>
    <w:rsid w:val="00B44C3F"/>
    <w:rsid w:val="00B4780F"/>
    <w:rsid w:val="00B55920"/>
    <w:rsid w:val="00B57551"/>
    <w:rsid w:val="00B57640"/>
    <w:rsid w:val="00B61415"/>
    <w:rsid w:val="00B63C4E"/>
    <w:rsid w:val="00B71519"/>
    <w:rsid w:val="00B77E87"/>
    <w:rsid w:val="00B82A9C"/>
    <w:rsid w:val="00B82F2E"/>
    <w:rsid w:val="00B94E13"/>
    <w:rsid w:val="00B96B7D"/>
    <w:rsid w:val="00BA2937"/>
    <w:rsid w:val="00BA41EA"/>
    <w:rsid w:val="00BA7852"/>
    <w:rsid w:val="00BB2279"/>
    <w:rsid w:val="00BC1A92"/>
    <w:rsid w:val="00BC7B15"/>
    <w:rsid w:val="00BC7BAA"/>
    <w:rsid w:val="00BD110C"/>
    <w:rsid w:val="00BD2870"/>
    <w:rsid w:val="00BD35C1"/>
    <w:rsid w:val="00BD4E39"/>
    <w:rsid w:val="00BD5212"/>
    <w:rsid w:val="00BE0D7E"/>
    <w:rsid w:val="00BE3360"/>
    <w:rsid w:val="00BE3363"/>
    <w:rsid w:val="00BE7446"/>
    <w:rsid w:val="00BF153C"/>
    <w:rsid w:val="00BF20F3"/>
    <w:rsid w:val="00BF29A8"/>
    <w:rsid w:val="00BF37AA"/>
    <w:rsid w:val="00BF412B"/>
    <w:rsid w:val="00C016C1"/>
    <w:rsid w:val="00C01779"/>
    <w:rsid w:val="00C021E7"/>
    <w:rsid w:val="00C03A41"/>
    <w:rsid w:val="00C040EF"/>
    <w:rsid w:val="00C05640"/>
    <w:rsid w:val="00C06599"/>
    <w:rsid w:val="00C070B5"/>
    <w:rsid w:val="00C10890"/>
    <w:rsid w:val="00C109E0"/>
    <w:rsid w:val="00C127C6"/>
    <w:rsid w:val="00C12E92"/>
    <w:rsid w:val="00C145A7"/>
    <w:rsid w:val="00C14E3E"/>
    <w:rsid w:val="00C17509"/>
    <w:rsid w:val="00C20F65"/>
    <w:rsid w:val="00C22261"/>
    <w:rsid w:val="00C2288F"/>
    <w:rsid w:val="00C233B1"/>
    <w:rsid w:val="00C24FA6"/>
    <w:rsid w:val="00C27D3F"/>
    <w:rsid w:val="00C4053B"/>
    <w:rsid w:val="00C43E5D"/>
    <w:rsid w:val="00C44644"/>
    <w:rsid w:val="00C45CCE"/>
    <w:rsid w:val="00C52455"/>
    <w:rsid w:val="00C52B62"/>
    <w:rsid w:val="00C54288"/>
    <w:rsid w:val="00C56804"/>
    <w:rsid w:val="00C5681F"/>
    <w:rsid w:val="00C5682D"/>
    <w:rsid w:val="00C56831"/>
    <w:rsid w:val="00C56FE4"/>
    <w:rsid w:val="00C6307B"/>
    <w:rsid w:val="00C670BC"/>
    <w:rsid w:val="00C67B58"/>
    <w:rsid w:val="00C709B0"/>
    <w:rsid w:val="00C71BEF"/>
    <w:rsid w:val="00C72ABE"/>
    <w:rsid w:val="00C82DF6"/>
    <w:rsid w:val="00C83722"/>
    <w:rsid w:val="00C914FE"/>
    <w:rsid w:val="00C94C4E"/>
    <w:rsid w:val="00C9528D"/>
    <w:rsid w:val="00C95BF8"/>
    <w:rsid w:val="00C97E61"/>
    <w:rsid w:val="00CA03D9"/>
    <w:rsid w:val="00CA2DD3"/>
    <w:rsid w:val="00CB0B94"/>
    <w:rsid w:val="00CB2AB0"/>
    <w:rsid w:val="00CB4118"/>
    <w:rsid w:val="00CB4794"/>
    <w:rsid w:val="00CB7F78"/>
    <w:rsid w:val="00CC0539"/>
    <w:rsid w:val="00CC0580"/>
    <w:rsid w:val="00CC2420"/>
    <w:rsid w:val="00CD0511"/>
    <w:rsid w:val="00CD181D"/>
    <w:rsid w:val="00CD1873"/>
    <w:rsid w:val="00CD1C37"/>
    <w:rsid w:val="00CD2574"/>
    <w:rsid w:val="00CD2DEF"/>
    <w:rsid w:val="00CD4C35"/>
    <w:rsid w:val="00CD7849"/>
    <w:rsid w:val="00CE2DFB"/>
    <w:rsid w:val="00CE4E86"/>
    <w:rsid w:val="00CF037F"/>
    <w:rsid w:val="00CF0AB2"/>
    <w:rsid w:val="00CF2576"/>
    <w:rsid w:val="00CF2784"/>
    <w:rsid w:val="00CF325E"/>
    <w:rsid w:val="00CF33C5"/>
    <w:rsid w:val="00CF65F3"/>
    <w:rsid w:val="00CF7338"/>
    <w:rsid w:val="00CF7E2B"/>
    <w:rsid w:val="00D0057C"/>
    <w:rsid w:val="00D018B3"/>
    <w:rsid w:val="00D06E90"/>
    <w:rsid w:val="00D100AB"/>
    <w:rsid w:val="00D11519"/>
    <w:rsid w:val="00D11B12"/>
    <w:rsid w:val="00D11F66"/>
    <w:rsid w:val="00D12907"/>
    <w:rsid w:val="00D12EE5"/>
    <w:rsid w:val="00D14525"/>
    <w:rsid w:val="00D146F0"/>
    <w:rsid w:val="00D22E51"/>
    <w:rsid w:val="00D230A7"/>
    <w:rsid w:val="00D278CA"/>
    <w:rsid w:val="00D27DB2"/>
    <w:rsid w:val="00D330B7"/>
    <w:rsid w:val="00D36DCF"/>
    <w:rsid w:val="00D36F2C"/>
    <w:rsid w:val="00D400C7"/>
    <w:rsid w:val="00D430C6"/>
    <w:rsid w:val="00D442BE"/>
    <w:rsid w:val="00D443CB"/>
    <w:rsid w:val="00D47AD6"/>
    <w:rsid w:val="00D47E93"/>
    <w:rsid w:val="00D510E5"/>
    <w:rsid w:val="00D533E0"/>
    <w:rsid w:val="00D5381C"/>
    <w:rsid w:val="00D55CDD"/>
    <w:rsid w:val="00D56C0C"/>
    <w:rsid w:val="00D6476C"/>
    <w:rsid w:val="00D67641"/>
    <w:rsid w:val="00D67E4E"/>
    <w:rsid w:val="00D70A6C"/>
    <w:rsid w:val="00D72925"/>
    <w:rsid w:val="00D72A3E"/>
    <w:rsid w:val="00D76C4F"/>
    <w:rsid w:val="00D80CAF"/>
    <w:rsid w:val="00D8307C"/>
    <w:rsid w:val="00D8464D"/>
    <w:rsid w:val="00D875CA"/>
    <w:rsid w:val="00D92872"/>
    <w:rsid w:val="00D950EE"/>
    <w:rsid w:val="00D96D7B"/>
    <w:rsid w:val="00DA1B52"/>
    <w:rsid w:val="00DA5E6A"/>
    <w:rsid w:val="00DA7B04"/>
    <w:rsid w:val="00DB258D"/>
    <w:rsid w:val="00DB313C"/>
    <w:rsid w:val="00DB386A"/>
    <w:rsid w:val="00DB3A12"/>
    <w:rsid w:val="00DB4750"/>
    <w:rsid w:val="00DB6E0A"/>
    <w:rsid w:val="00DC020F"/>
    <w:rsid w:val="00DC39C5"/>
    <w:rsid w:val="00DC4A80"/>
    <w:rsid w:val="00DC521C"/>
    <w:rsid w:val="00DC5DAF"/>
    <w:rsid w:val="00DC7422"/>
    <w:rsid w:val="00DD0F90"/>
    <w:rsid w:val="00DD3221"/>
    <w:rsid w:val="00DD38D7"/>
    <w:rsid w:val="00DD4044"/>
    <w:rsid w:val="00DD7C76"/>
    <w:rsid w:val="00DE695F"/>
    <w:rsid w:val="00DF23DB"/>
    <w:rsid w:val="00DF2ABB"/>
    <w:rsid w:val="00DF5705"/>
    <w:rsid w:val="00DF66D3"/>
    <w:rsid w:val="00E0246A"/>
    <w:rsid w:val="00E04D9B"/>
    <w:rsid w:val="00E05F88"/>
    <w:rsid w:val="00E064E5"/>
    <w:rsid w:val="00E06E5F"/>
    <w:rsid w:val="00E0724C"/>
    <w:rsid w:val="00E0736A"/>
    <w:rsid w:val="00E076AB"/>
    <w:rsid w:val="00E1129F"/>
    <w:rsid w:val="00E11BFE"/>
    <w:rsid w:val="00E1371B"/>
    <w:rsid w:val="00E14A5D"/>
    <w:rsid w:val="00E14E22"/>
    <w:rsid w:val="00E1639E"/>
    <w:rsid w:val="00E23F9B"/>
    <w:rsid w:val="00E27419"/>
    <w:rsid w:val="00E30F66"/>
    <w:rsid w:val="00E31062"/>
    <w:rsid w:val="00E3132B"/>
    <w:rsid w:val="00E42B9E"/>
    <w:rsid w:val="00E43500"/>
    <w:rsid w:val="00E43A0F"/>
    <w:rsid w:val="00E44EBC"/>
    <w:rsid w:val="00E463D1"/>
    <w:rsid w:val="00E4650B"/>
    <w:rsid w:val="00E513EC"/>
    <w:rsid w:val="00E516DA"/>
    <w:rsid w:val="00E53629"/>
    <w:rsid w:val="00E53650"/>
    <w:rsid w:val="00E53DEB"/>
    <w:rsid w:val="00E54338"/>
    <w:rsid w:val="00E61CD6"/>
    <w:rsid w:val="00E629A7"/>
    <w:rsid w:val="00E6301F"/>
    <w:rsid w:val="00E66D13"/>
    <w:rsid w:val="00E67D77"/>
    <w:rsid w:val="00E67E7B"/>
    <w:rsid w:val="00E702F9"/>
    <w:rsid w:val="00E7450E"/>
    <w:rsid w:val="00E75255"/>
    <w:rsid w:val="00E7555F"/>
    <w:rsid w:val="00E7765D"/>
    <w:rsid w:val="00E803C0"/>
    <w:rsid w:val="00E82D99"/>
    <w:rsid w:val="00E90873"/>
    <w:rsid w:val="00E92993"/>
    <w:rsid w:val="00E967FB"/>
    <w:rsid w:val="00E96FD8"/>
    <w:rsid w:val="00EA0EE7"/>
    <w:rsid w:val="00EB0F4D"/>
    <w:rsid w:val="00EB481D"/>
    <w:rsid w:val="00EB5383"/>
    <w:rsid w:val="00EB5582"/>
    <w:rsid w:val="00EB6388"/>
    <w:rsid w:val="00EC0836"/>
    <w:rsid w:val="00EC3DBC"/>
    <w:rsid w:val="00EC7350"/>
    <w:rsid w:val="00ED2CF0"/>
    <w:rsid w:val="00ED3933"/>
    <w:rsid w:val="00ED5E51"/>
    <w:rsid w:val="00ED635A"/>
    <w:rsid w:val="00ED7BA7"/>
    <w:rsid w:val="00EE0802"/>
    <w:rsid w:val="00EE0875"/>
    <w:rsid w:val="00EE2C63"/>
    <w:rsid w:val="00EE3583"/>
    <w:rsid w:val="00EE5963"/>
    <w:rsid w:val="00EE617B"/>
    <w:rsid w:val="00EF0DA8"/>
    <w:rsid w:val="00EF1176"/>
    <w:rsid w:val="00EF2D6D"/>
    <w:rsid w:val="00EF44E0"/>
    <w:rsid w:val="00F00F84"/>
    <w:rsid w:val="00F02AAD"/>
    <w:rsid w:val="00F03ECD"/>
    <w:rsid w:val="00F04576"/>
    <w:rsid w:val="00F0713E"/>
    <w:rsid w:val="00F0730C"/>
    <w:rsid w:val="00F10CBF"/>
    <w:rsid w:val="00F11F52"/>
    <w:rsid w:val="00F13683"/>
    <w:rsid w:val="00F13E2C"/>
    <w:rsid w:val="00F16937"/>
    <w:rsid w:val="00F235E9"/>
    <w:rsid w:val="00F26DB9"/>
    <w:rsid w:val="00F32291"/>
    <w:rsid w:val="00F34DB1"/>
    <w:rsid w:val="00F36BA9"/>
    <w:rsid w:val="00F41EEF"/>
    <w:rsid w:val="00F43247"/>
    <w:rsid w:val="00F51237"/>
    <w:rsid w:val="00F54F09"/>
    <w:rsid w:val="00F55534"/>
    <w:rsid w:val="00F559B1"/>
    <w:rsid w:val="00F61DF2"/>
    <w:rsid w:val="00F62466"/>
    <w:rsid w:val="00F63055"/>
    <w:rsid w:val="00F63AAA"/>
    <w:rsid w:val="00F6797D"/>
    <w:rsid w:val="00F7098B"/>
    <w:rsid w:val="00F70EA1"/>
    <w:rsid w:val="00F735E5"/>
    <w:rsid w:val="00F75FD8"/>
    <w:rsid w:val="00F801CB"/>
    <w:rsid w:val="00F80291"/>
    <w:rsid w:val="00F8124F"/>
    <w:rsid w:val="00F833C8"/>
    <w:rsid w:val="00F86550"/>
    <w:rsid w:val="00F93F71"/>
    <w:rsid w:val="00F9464D"/>
    <w:rsid w:val="00FA7E44"/>
    <w:rsid w:val="00FB31A2"/>
    <w:rsid w:val="00FB728B"/>
    <w:rsid w:val="00FC3892"/>
    <w:rsid w:val="00FC4C35"/>
    <w:rsid w:val="00FC716B"/>
    <w:rsid w:val="00FD0B63"/>
    <w:rsid w:val="00FD2AAF"/>
    <w:rsid w:val="00FD3A93"/>
    <w:rsid w:val="00FD4442"/>
    <w:rsid w:val="00FD451E"/>
    <w:rsid w:val="00FD6ED3"/>
    <w:rsid w:val="00FE07AF"/>
    <w:rsid w:val="00FE33D7"/>
    <w:rsid w:val="00FF1079"/>
    <w:rsid w:val="00FF1C42"/>
    <w:rsid w:val="00FF223D"/>
    <w:rsid w:val="00FF259B"/>
    <w:rsid w:val="00FF26BD"/>
    <w:rsid w:val="00FF369C"/>
    <w:rsid w:val="00FF3755"/>
    <w:rsid w:val="00FF6633"/>
    <w:rsid w:val="00FF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999C82"/>
  <w14:defaultImageDpi w14:val="32767"/>
  <w15:docId w15:val="{B70B9246-E7DB-476E-8085-B62E68FB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40EAC"/>
    <w:pPr>
      <w:widowControl w:val="0"/>
      <w:spacing w:after="0" w:line="240" w:lineRule="auto"/>
    </w:pPr>
  </w:style>
  <w:style w:type="paragraph" w:styleId="Heading1">
    <w:name w:val="heading 1"/>
    <w:basedOn w:val="Normal"/>
    <w:link w:val="Heading1Char"/>
    <w:uiPriority w:val="1"/>
    <w:qFormat/>
    <w:rsid w:val="00183A40"/>
    <w:pPr>
      <w:spacing w:before="70"/>
      <w:ind w:left="408" w:hanging="408"/>
      <w:outlineLvl w:val="0"/>
    </w:pPr>
    <w:rPr>
      <w:rFonts w:ascii="Arial" w:eastAsia="Arial" w:hAnsi="Arial"/>
      <w:b/>
      <w:bCs/>
      <w:sz w:val="24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4657"/>
    <w:pPr>
      <w:spacing w:before="57"/>
      <w:ind w:left="1578" w:right="1589"/>
      <w:jc w:val="center"/>
      <w:outlineLvl w:val="1"/>
    </w:pPr>
    <w:rPr>
      <w:rFonts w:ascii="Arial" w:hAnsi="Arial" w:cs="Arial"/>
      <w:b/>
      <w:sz w:val="33"/>
      <w:lang w:eastAsia="zh-SG"/>
    </w:rPr>
  </w:style>
  <w:style w:type="paragraph" w:styleId="Heading3">
    <w:name w:val="heading 3"/>
    <w:basedOn w:val="Normal"/>
    <w:link w:val="Heading3Char"/>
    <w:uiPriority w:val="1"/>
    <w:qFormat/>
    <w:rsid w:val="008F2958"/>
    <w:pPr>
      <w:ind w:left="408" w:hanging="408"/>
      <w:outlineLvl w:val="2"/>
    </w:pPr>
    <w:rPr>
      <w:rFonts w:ascii="Arial" w:eastAsia="Arial" w:hAnsi="Arial"/>
      <w:b/>
      <w:bCs/>
      <w:sz w:val="24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EA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link w:val="Heading5Char"/>
    <w:uiPriority w:val="1"/>
    <w:qFormat/>
    <w:rsid w:val="00EE0875"/>
    <w:pPr>
      <w:ind w:left="720" w:hanging="720"/>
      <w:outlineLvl w:val="4"/>
    </w:pPr>
    <w:rPr>
      <w:rFonts w:ascii="Arial" w:eastAsia="Verdana" w:hAnsi="Arial"/>
      <w:b/>
      <w:bCs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78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8E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7489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E74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7489"/>
  </w:style>
  <w:style w:type="paragraph" w:styleId="Footer">
    <w:name w:val="footer"/>
    <w:basedOn w:val="Normal"/>
    <w:link w:val="FooterChar"/>
    <w:uiPriority w:val="99"/>
    <w:unhideWhenUsed/>
    <w:rsid w:val="006E74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7489"/>
  </w:style>
  <w:style w:type="paragraph" w:styleId="ListParagraph">
    <w:name w:val="List Paragraph"/>
    <w:basedOn w:val="Normal"/>
    <w:uiPriority w:val="34"/>
    <w:qFormat/>
    <w:rsid w:val="00382B8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183A40"/>
    <w:rPr>
      <w:rFonts w:ascii="Arial" w:eastAsia="Arial" w:hAnsi="Arial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1"/>
    <w:rsid w:val="008F2958"/>
    <w:rPr>
      <w:rFonts w:ascii="Arial" w:eastAsia="Arial" w:hAnsi="Arial"/>
      <w:b/>
      <w:bCs/>
      <w:sz w:val="24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EAC"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character" w:customStyle="1" w:styleId="Heading5Char">
    <w:name w:val="Heading 5 Char"/>
    <w:basedOn w:val="DefaultParagraphFont"/>
    <w:link w:val="Heading5"/>
    <w:uiPriority w:val="1"/>
    <w:rsid w:val="00EE0875"/>
    <w:rPr>
      <w:rFonts w:ascii="Arial" w:eastAsia="Verdana" w:hAnsi="Arial"/>
      <w:b/>
      <w:bCs/>
      <w:szCs w:val="16"/>
    </w:rPr>
  </w:style>
  <w:style w:type="paragraph" w:styleId="BodyText">
    <w:name w:val="Body Text"/>
    <w:basedOn w:val="Normal"/>
    <w:link w:val="BodyTextChar"/>
    <w:uiPriority w:val="1"/>
    <w:qFormat/>
    <w:rsid w:val="008F2958"/>
    <w:pPr>
      <w:tabs>
        <w:tab w:val="left" w:pos="426"/>
      </w:tabs>
      <w:spacing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character" w:customStyle="1" w:styleId="BodyTextChar">
    <w:name w:val="Body Text Char"/>
    <w:basedOn w:val="DefaultParagraphFont"/>
    <w:link w:val="BodyText"/>
    <w:uiPriority w:val="1"/>
    <w:rsid w:val="008F2958"/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TableParagraph">
    <w:name w:val="Table Paragraph"/>
    <w:basedOn w:val="Normal"/>
    <w:uiPriority w:val="1"/>
    <w:qFormat/>
    <w:rsid w:val="00240EAC"/>
  </w:style>
  <w:style w:type="character" w:styleId="Strong">
    <w:name w:val="Strong"/>
    <w:basedOn w:val="DefaultParagraphFont"/>
    <w:uiPriority w:val="22"/>
    <w:qFormat/>
    <w:rsid w:val="008D56E1"/>
    <w:rPr>
      <w:b/>
      <w:bCs/>
    </w:rPr>
  </w:style>
  <w:style w:type="paragraph" w:styleId="NormalWeb">
    <w:name w:val="Normal (Web)"/>
    <w:basedOn w:val="Normal"/>
    <w:uiPriority w:val="99"/>
    <w:unhideWhenUsed/>
    <w:rsid w:val="008D56E1"/>
    <w:pPr>
      <w:widowControl/>
    </w:pPr>
    <w:rPr>
      <w:rFonts w:ascii="Verdana" w:eastAsia="Times New Roman" w:hAnsi="Verdana" w:cs="Times New Roman"/>
      <w:sz w:val="24"/>
      <w:szCs w:val="24"/>
      <w:lang w:eastAsia="zh-CN"/>
    </w:rPr>
  </w:style>
  <w:style w:type="table" w:styleId="TableGrid">
    <w:name w:val="Table Grid"/>
    <w:basedOn w:val="TableNormal"/>
    <w:uiPriority w:val="59"/>
    <w:rsid w:val="009C7DE7"/>
    <w:pPr>
      <w:spacing w:after="0" w:line="240" w:lineRule="auto"/>
    </w:pPr>
    <w:rPr>
      <w:rFonts w:ascii="Times New Roman" w:hAnsi="Times New Roman" w:cs="Times New Roman"/>
      <w:sz w:val="20"/>
      <w:szCs w:val="20"/>
      <w:lang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neItems">
    <w:name w:val="Line Items"/>
    <w:basedOn w:val="Normal"/>
    <w:rsid w:val="009C7DE7"/>
    <w:pPr>
      <w:widowControl/>
      <w:tabs>
        <w:tab w:val="num" w:pos="720"/>
      </w:tabs>
      <w:spacing w:before="60" w:after="60"/>
      <w:ind w:left="720" w:hanging="504"/>
    </w:pPr>
    <w:rPr>
      <w:rFonts w:ascii="Tahoma" w:eastAsia="SimSun" w:hAnsi="Tahoma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A4657"/>
    <w:rPr>
      <w:rFonts w:ascii="Arial" w:hAnsi="Arial" w:cs="Arial"/>
      <w:b/>
      <w:sz w:val="33"/>
      <w:lang w:val="en-US" w:eastAsia="zh-SG"/>
    </w:rPr>
  </w:style>
  <w:style w:type="paragraph" w:styleId="Subtitle">
    <w:name w:val="Subtitle"/>
    <w:basedOn w:val="BodyText"/>
    <w:next w:val="Normal"/>
    <w:link w:val="SubtitleChar"/>
    <w:uiPriority w:val="11"/>
    <w:qFormat/>
    <w:rsid w:val="004A08EB"/>
    <w:pPr>
      <w:jc w:val="center"/>
    </w:pPr>
    <w:rPr>
      <w:sz w:val="28"/>
      <w:szCs w:val="33"/>
    </w:rPr>
  </w:style>
  <w:style w:type="character" w:customStyle="1" w:styleId="SubtitleChar">
    <w:name w:val="Subtitle Char"/>
    <w:basedOn w:val="DefaultParagraphFont"/>
    <w:link w:val="Subtitle"/>
    <w:uiPriority w:val="11"/>
    <w:rsid w:val="004A08EB"/>
    <w:rPr>
      <w:rFonts w:ascii="Arial" w:eastAsia="Verdana" w:hAnsi="Arial" w:cs="Arial"/>
      <w:color w:val="000000" w:themeColor="text1"/>
      <w:spacing w:val="-1"/>
      <w:sz w:val="28"/>
      <w:szCs w:val="33"/>
      <w:lang w:eastAsia="zh-SG"/>
    </w:rPr>
  </w:style>
  <w:style w:type="paragraph" w:styleId="NoSpacing">
    <w:name w:val="No Spacing"/>
    <w:link w:val="NoSpacingChar"/>
    <w:uiPriority w:val="1"/>
    <w:qFormat/>
    <w:rsid w:val="006A0DBC"/>
    <w:pPr>
      <w:spacing w:after="0" w:line="240" w:lineRule="auto"/>
    </w:pPr>
    <w:rPr>
      <w:rFonts w:eastAsiaTheme="minorHAnsi"/>
    </w:rPr>
  </w:style>
  <w:style w:type="paragraph" w:customStyle="1" w:styleId="Default">
    <w:name w:val="Default"/>
    <w:rsid w:val="0088673A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n-SG"/>
    </w:rPr>
  </w:style>
  <w:style w:type="character" w:styleId="CommentReference">
    <w:name w:val="annotation reference"/>
    <w:basedOn w:val="DefaultParagraphFont"/>
    <w:uiPriority w:val="99"/>
    <w:semiHidden/>
    <w:unhideWhenUsed/>
    <w:rsid w:val="006821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8211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82117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21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2117"/>
    <w:rPr>
      <w:b/>
      <w:bCs/>
      <w:sz w:val="20"/>
      <w:szCs w:val="20"/>
      <w:lang w:val="en-US"/>
    </w:rPr>
  </w:style>
  <w:style w:type="paragraph" w:customStyle="1" w:styleId="TableText-TextLeft">
    <w:name w:val="Table Text - Text Left"/>
    <w:basedOn w:val="BodyText"/>
    <w:next w:val="Normal"/>
    <w:autoRedefine/>
    <w:uiPriority w:val="99"/>
    <w:rsid w:val="007C4CA3"/>
    <w:pPr>
      <w:widowControl/>
      <w:tabs>
        <w:tab w:val="clear" w:pos="426"/>
        <w:tab w:val="left" w:pos="567"/>
        <w:tab w:val="left" w:pos="1134"/>
        <w:tab w:val="left" w:pos="1418"/>
      </w:tabs>
      <w:spacing w:before="120" w:after="120" w:line="240" w:lineRule="auto"/>
      <w:ind w:left="0"/>
      <w:jc w:val="left"/>
    </w:pPr>
    <w:rPr>
      <w:rFonts w:ascii="Gill Sans MT" w:eastAsia="Times New Roman" w:hAnsi="Gill Sans MT"/>
      <w:color w:val="auto"/>
      <w:spacing w:val="0"/>
      <w:lang w:val="en-AU" w:eastAsia="en-US"/>
    </w:rPr>
  </w:style>
  <w:style w:type="paragraph" w:customStyle="1" w:styleId="TableText-TextRight">
    <w:name w:val="Table Text - Text Right"/>
    <w:basedOn w:val="Normal"/>
    <w:link w:val="TableText-TextRightCharChar"/>
    <w:uiPriority w:val="99"/>
    <w:rsid w:val="007C4CA3"/>
    <w:pPr>
      <w:framePr w:wrap="around" w:vAnchor="text" w:hAnchor="text" w:y="1"/>
      <w:widowControl/>
      <w:tabs>
        <w:tab w:val="left" w:pos="142"/>
      </w:tabs>
      <w:spacing w:before="120" w:after="120"/>
      <w:ind w:right="113"/>
      <w:jc w:val="right"/>
    </w:pPr>
    <w:rPr>
      <w:rFonts w:ascii="Gill Sans MT" w:eastAsia="Times New Roman" w:hAnsi="Gill Sans MT" w:cs="Arial"/>
      <w:b/>
      <w:lang w:val="en-AU"/>
    </w:rPr>
  </w:style>
  <w:style w:type="character" w:customStyle="1" w:styleId="TableText-TextRightCharChar">
    <w:name w:val="Table Text - Text Right Char Char"/>
    <w:basedOn w:val="DefaultParagraphFont"/>
    <w:link w:val="TableText-TextRight"/>
    <w:uiPriority w:val="99"/>
    <w:locked/>
    <w:rsid w:val="007C4CA3"/>
    <w:rPr>
      <w:rFonts w:ascii="Gill Sans MT" w:eastAsia="Times New Roman" w:hAnsi="Gill Sans MT" w:cs="Arial"/>
      <w:b/>
      <w:lang w:val="en-AU"/>
    </w:rPr>
  </w:style>
  <w:style w:type="paragraph" w:customStyle="1" w:styleId="StyleArial11ptJustifiedAfter6pt">
    <w:name w:val="Style Arial 11 pt Justified After:  6 pt"/>
    <w:basedOn w:val="Normal"/>
    <w:rsid w:val="00C233B1"/>
    <w:pPr>
      <w:widowControl/>
      <w:spacing w:after="120"/>
      <w:jc w:val="both"/>
    </w:pPr>
    <w:rPr>
      <w:rFonts w:ascii="Georgia" w:eastAsia="Times New Roman" w:hAnsi="Georgia" w:cs="Georgia"/>
      <w:lang w:val="en-AU"/>
    </w:rPr>
  </w:style>
  <w:style w:type="character" w:customStyle="1" w:styleId="notbold">
    <w:name w:val="notbold"/>
    <w:basedOn w:val="DefaultParagraphFont"/>
    <w:rsid w:val="00C233B1"/>
  </w:style>
  <w:style w:type="paragraph" w:styleId="Revision">
    <w:name w:val="Revision"/>
    <w:hidden/>
    <w:uiPriority w:val="99"/>
    <w:semiHidden/>
    <w:rsid w:val="00DC5DAF"/>
    <w:pPr>
      <w:spacing w:after="0" w:line="240" w:lineRule="auto"/>
    </w:pPr>
  </w:style>
  <w:style w:type="table" w:styleId="TableTheme">
    <w:name w:val="Table Theme"/>
    <w:basedOn w:val="TableNormal"/>
    <w:uiPriority w:val="99"/>
    <w:rsid w:val="00071138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-Accent3">
    <w:name w:val="List Table 1 Light Accent 3"/>
    <w:basedOn w:val="TableNormal"/>
    <w:uiPriority w:val="46"/>
    <w:rsid w:val="003055D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746B2B"/>
    <w:pPr>
      <w:spacing w:after="200"/>
    </w:pPr>
    <w:rPr>
      <w:i/>
      <w:iCs/>
      <w:color w:val="1F497D" w:themeColor="text2"/>
      <w:sz w:val="18"/>
      <w:szCs w:val="18"/>
    </w:rPr>
  </w:style>
  <w:style w:type="table" w:styleId="PlainTable1">
    <w:name w:val="Plain Table 1"/>
    <w:basedOn w:val="TableNormal"/>
    <w:uiPriority w:val="41"/>
    <w:rsid w:val="009D576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rsid w:val="00701BB5"/>
    <w:rPr>
      <w:color w:val="808080"/>
    </w:rPr>
  </w:style>
  <w:style w:type="character" w:customStyle="1" w:styleId="NoSpacingChar">
    <w:name w:val="No Spacing Char"/>
    <w:basedOn w:val="DefaultParagraphFont"/>
    <w:link w:val="NoSpacing"/>
    <w:uiPriority w:val="1"/>
    <w:rsid w:val="004059E0"/>
    <w:rPr>
      <w:rFonts w:eastAsiaTheme="minorHAnsi"/>
    </w:rPr>
  </w:style>
  <w:style w:type="table" w:styleId="TableGridLight">
    <w:name w:val="Grid Table Light"/>
    <w:basedOn w:val="TableNormal"/>
    <w:uiPriority w:val="40"/>
    <w:rsid w:val="001019E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BodyTextSerif">
    <w:name w:val="Body Text (Serif)"/>
    <w:basedOn w:val="BodyText"/>
    <w:link w:val="BodyTextSerifChar"/>
    <w:uiPriority w:val="1"/>
    <w:qFormat/>
    <w:rsid w:val="00DD38D7"/>
    <w:pPr>
      <w:ind w:left="0"/>
    </w:pPr>
    <w:rPr>
      <w:rFonts w:ascii="Times New Roman" w:hAnsi="Times New Roman"/>
    </w:rPr>
  </w:style>
  <w:style w:type="paragraph" w:customStyle="1" w:styleId="CaptionSanSerif">
    <w:name w:val="Caption (San Serif)"/>
    <w:basedOn w:val="Caption"/>
    <w:link w:val="CaptionSanSerifChar"/>
    <w:uiPriority w:val="1"/>
    <w:qFormat/>
    <w:rsid w:val="00D875CA"/>
    <w:pPr>
      <w:keepNext/>
      <w:jc w:val="center"/>
    </w:pPr>
    <w:rPr>
      <w:rFonts w:ascii="Arial" w:hAnsi="Arial"/>
      <w:i w:val="0"/>
      <w:color w:val="auto"/>
    </w:rPr>
  </w:style>
  <w:style w:type="character" w:customStyle="1" w:styleId="BodyTextSerifChar">
    <w:name w:val="Body Text (Serif) Char"/>
    <w:basedOn w:val="BodyTextChar"/>
    <w:link w:val="BodyTextSerif"/>
    <w:uiPriority w:val="1"/>
    <w:rsid w:val="00DD38D7"/>
    <w:rPr>
      <w:rFonts w:ascii="Times New Roman" w:eastAsia="Verdana" w:hAnsi="Times New Roman" w:cs="Arial"/>
      <w:color w:val="000000" w:themeColor="text1"/>
      <w:spacing w:val="-1"/>
      <w:lang w:eastAsia="zh-SG"/>
    </w:rPr>
  </w:style>
  <w:style w:type="character" w:customStyle="1" w:styleId="CaptionSanSerifChar">
    <w:name w:val="Caption (San Serif) Char"/>
    <w:basedOn w:val="BodyTextChar"/>
    <w:link w:val="CaptionSanSerif"/>
    <w:uiPriority w:val="1"/>
    <w:rsid w:val="00D875CA"/>
    <w:rPr>
      <w:rFonts w:ascii="Arial" w:eastAsia="Verdana" w:hAnsi="Arial" w:cs="Arial"/>
      <w:iCs/>
      <w:color w:val="000000" w:themeColor="text1"/>
      <w:spacing w:val="-1"/>
      <w:sz w:val="18"/>
      <w:szCs w:val="18"/>
      <w:lang w:eastAsia="zh-SG"/>
    </w:rPr>
  </w:style>
  <w:style w:type="paragraph" w:styleId="Title">
    <w:name w:val="Title"/>
    <w:basedOn w:val="BodyText"/>
    <w:next w:val="Normal"/>
    <w:link w:val="TitleChar"/>
    <w:uiPriority w:val="10"/>
    <w:qFormat/>
    <w:rsid w:val="00C45CCE"/>
    <w:pPr>
      <w:jc w:val="center"/>
    </w:pPr>
    <w:rPr>
      <w:b/>
      <w:sz w:val="36"/>
      <w:szCs w:val="33"/>
    </w:rPr>
  </w:style>
  <w:style w:type="character" w:customStyle="1" w:styleId="TitleChar">
    <w:name w:val="Title Char"/>
    <w:basedOn w:val="DefaultParagraphFont"/>
    <w:link w:val="Title"/>
    <w:uiPriority w:val="10"/>
    <w:rsid w:val="00C45CCE"/>
    <w:rPr>
      <w:rFonts w:ascii="Arial" w:eastAsia="Verdana" w:hAnsi="Arial" w:cs="Arial"/>
      <w:b/>
      <w:color w:val="000000" w:themeColor="text1"/>
      <w:spacing w:val="-1"/>
      <w:sz w:val="36"/>
      <w:szCs w:val="33"/>
      <w:lang w:eastAsia="zh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71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3971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66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8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757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953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7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904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0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868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01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08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85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8659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6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9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12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3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2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7721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11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84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07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79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97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60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03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6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79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8848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3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29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1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0270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5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2846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1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16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8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8603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6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075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3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3768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8284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696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7793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3038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3326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9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5318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26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3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04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600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1138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1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1755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2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853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7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50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37245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429234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749786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47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06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598343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771229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063124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259059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9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62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85791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338991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345803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348176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15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40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981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56700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222260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474004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02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65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567985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857161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051843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897268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52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85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81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4869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0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1639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1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8549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3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574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99369">
          <w:marLeft w:val="274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40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89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734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37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8942">
          <w:marLeft w:val="274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838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664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5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8539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48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53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69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5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633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6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33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4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0581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65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86456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88245\AppData\Local\Microsoft\Windows\INetCache\Content.Outlook\P9D06J27\Template%20for%20SIT%20Module%20Profile%2020140818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1BA582-908D-41EC-B915-48C975CA6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C:\Users\A88245\AppData\Local\Microsoft\Windows\INetCache\Content.Outlook\P9D06J27\Template for SIT Module Profile 20140818.dotx</Template>
  <TotalTime>188</TotalTime>
  <Pages>3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CSC3002 Integrated Work Study Programme</vt:lpstr>
    </vt:vector>
  </TitlesOfParts>
  <Manager/>
  <Company>Singapore Institute of Technology</Company>
  <LinksUpToDate>false</LinksUpToDate>
  <CharactersWithSpaces>3342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CSC3002 Integrated Work Study Programme</dc:title>
  <dc:subject>IWSP End-of-Trimester Report</dc:subject>
  <dc:creator>Alex Q. Chen</dc:creator>
  <cp:keywords/>
  <dc:description/>
  <cp:lastModifiedBy>Nalam Venkata Abhishek</cp:lastModifiedBy>
  <cp:revision>15</cp:revision>
  <cp:lastPrinted>2017-01-11T06:56:00Z</cp:lastPrinted>
  <dcterms:created xsi:type="dcterms:W3CDTF">2021-10-21T07:48:00Z</dcterms:created>
  <dcterms:modified xsi:type="dcterms:W3CDTF">2024-09-16T03:13:00Z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ef8e180-8f22-4ead-b44a-2d560df875da_Enabled">
    <vt:lpwstr>true</vt:lpwstr>
  </property>
  <property fmtid="{D5CDD505-2E9C-101B-9397-08002B2CF9AE}" pid="3" name="MSIP_Label_3ef8e180-8f22-4ead-b44a-2d560df875da_SetDate">
    <vt:lpwstr>2021-10-05T07:01:42Z</vt:lpwstr>
  </property>
  <property fmtid="{D5CDD505-2E9C-101B-9397-08002B2CF9AE}" pid="4" name="MSIP_Label_3ef8e180-8f22-4ead-b44a-2d560df875da_Method">
    <vt:lpwstr>Privileged</vt:lpwstr>
  </property>
  <property fmtid="{D5CDD505-2E9C-101B-9397-08002B2CF9AE}" pid="5" name="MSIP_Label_3ef8e180-8f22-4ead-b44a-2d560df875da_Name">
    <vt:lpwstr>Public</vt:lpwstr>
  </property>
  <property fmtid="{D5CDD505-2E9C-101B-9397-08002B2CF9AE}" pid="6" name="MSIP_Label_3ef8e180-8f22-4ead-b44a-2d560df875da_SiteId">
    <vt:lpwstr>64991f7f-44d6-4d8c-9cd4-7862e8cb94c6</vt:lpwstr>
  </property>
  <property fmtid="{D5CDD505-2E9C-101B-9397-08002B2CF9AE}" pid="7" name="MSIP_Label_3ef8e180-8f22-4ead-b44a-2d560df875da_ActionId">
    <vt:lpwstr>ece2ea23-f3e8-49a8-8651-ba06b5e0468e</vt:lpwstr>
  </property>
  <property fmtid="{D5CDD505-2E9C-101B-9397-08002B2CF9AE}" pid="8" name="MSIP_Label_3ef8e180-8f22-4ead-b44a-2d560df875da_ContentBits">
    <vt:lpwstr>0</vt:lpwstr>
  </property>
</Properties>
</file>